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923BC" w:rsidP="00395F94" w:rsidRDefault="00C923BC" w14:paraId="48B64518" w14:textId="77777777">
      <w:pPr>
        <w:pStyle w:val="Encabezado"/>
        <w:tabs>
          <w:tab w:val="clear" w:pos="4252"/>
          <w:tab w:val="clear" w:pos="8504"/>
        </w:tabs>
        <w:jc w:val="center"/>
      </w:pPr>
      <w:r w:rsidRPr="00340E0C">
        <w:rPr>
          <w:noProof/>
          <w:color w:val="FEC81A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F283B0" wp14:editId="2CB2A432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66025" cy="10811510"/>
                <wp:effectExtent l="0" t="0" r="0" b="88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025" cy="10811510"/>
                        </a:xfrm>
                        <a:prstGeom prst="rect">
                          <a:avLst/>
                        </a:prstGeom>
                        <a:solidFill>
                          <a:srgbClr val="6F0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23BC" w:rsidP="000E688E" w:rsidRDefault="00C923BC" w14:paraId="625EF680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E3B42B2">
              <v:rect id="Rectángulo 1" style="position:absolute;left:0;text-align:left;margin-left:0;margin-top:-70.9pt;width:595.75pt;height:851.3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6f00ed" stroked="f" strokeweight="1pt" w14:anchorId="02F283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">
                <v:textbox>
                  <w:txbxContent>
                    <w:p w:rsidR="00C923BC" w:rsidP="000E688E" w:rsidRDefault="00C923BC" w14:paraId="672A6659" w14:textId="7777777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C51E0EA" wp14:editId="4C2E5E2E">
                <wp:simplePos x="0" y="0"/>
                <wp:positionH relativeFrom="column">
                  <wp:posOffset>-506282</wp:posOffset>
                </wp:positionH>
                <wp:positionV relativeFrom="paragraph">
                  <wp:posOffset>-1772</wp:posOffset>
                </wp:positionV>
                <wp:extent cx="465472" cy="438507"/>
                <wp:effectExtent l="0" t="0" r="0" b="0"/>
                <wp:wrapNone/>
                <wp:docPr id="15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472" cy="438507"/>
                          <a:chOff x="0" y="0"/>
                          <a:chExt cx="490972" cy="438507"/>
                        </a:xfrm>
                      </wpg:grpSpPr>
                      <wps:wsp>
                        <wps:cNvPr id="20" name="Rectángulo 20"/>
                        <wps:cNvSpPr/>
                        <wps:spPr>
                          <a:xfrm>
                            <a:off x="411219" y="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Rectángulo 23"/>
                        <wps:cNvSpPr/>
                        <wps:spPr>
                          <a:xfrm rot="5400000">
                            <a:off x="231448" y="19288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" name="Rectángulo 24"/>
                        <wps:cNvSpPr/>
                        <wps:spPr>
                          <a:xfrm rot="18858645">
                            <a:off x="212558" y="-50439"/>
                            <a:ext cx="65856" cy="490972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2B0388B">
              <v:group id="Grupo 16" style="position:absolute;margin-left:-39.85pt;margin-top:-.15pt;width:36.65pt;height:34.55pt;z-index:251660288;mso-width-relative:margin" coordsize="490972,438507" o:spid="_x0000_s1026" w14:anchorId="36DD4E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">
                <v:rect id="Rectángulo 20" style="position:absolute;left:411219;width:65856;height:425397;visibility:visible;mso-wrap-style:square;v-text-anchor:middle" o:spid="_x0000_s1027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"/>
                <v:rect id="Rectángulo 23" style="position:absolute;left:231448;top:192880;width:65856;height:425397;rotation:90;visibility:visible;mso-wrap-style:square;v-text-anchor:middle" o:spid="_x0000_s1028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"/>
                <v:rect id="Rectángulo 24" style="position:absolute;left:212558;top:-50439;width:65856;height:490972;rotation:-2994291fd;visibility:visible;mso-wrap-style:square;v-text-anchor:middle" o:spid="_x0000_s1029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"/>
              </v:group>
            </w:pict>
          </mc:Fallback>
        </mc:AlternateContent>
      </w:r>
    </w:p>
    <w:p w:rsidR="00C923BC" w:rsidP="66A0284C" w:rsidRDefault="00C923BC" w14:paraId="13857BFE" w14:textId="77777777">
      <w:r>
        <w:rPr>
          <w:rFonts w:cs="Arial"/>
          <w:b/>
          <w:bCs/>
          <w:noProof/>
          <w:color w:val="E62C26"/>
          <w:sz w:val="40"/>
          <w:szCs w:val="40"/>
          <w:lang w:val="es-PE" w:eastAsia="es-PE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0" locked="0" layoutInCell="1" allowOverlap="1" wp14:anchorId="29DFD724" wp14:editId="0B4D3E0C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-572769</wp:posOffset>
                </wp:positionH>
                <wp:positionV xmlns:wp="http://schemas.openxmlformats.org/drawingml/2006/wordprocessingDrawing" relativeFrom="paragraph">
                  <wp:posOffset>672465</wp:posOffset>
                </wp:positionV>
                <wp:extent cx="4438650" cy="2665730"/>
                <wp:effectExtent l="0" t="0" r="0" b="1270"/>
                <wp:wrapNone xmlns:wp="http://schemas.openxmlformats.org/drawingml/2006/wordprocessingDrawing"/>
                <wp:docPr xmlns:wp="http://schemas.openxmlformats.org/drawingml/2006/wordprocessingDrawing" id="11" name="Cuadro de texto 1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438650" cy="2665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E43CE6" w:rsidP="00E43CE6" w:rsidRDefault="00E43CE6" w14:paraId="74353BAB" wp14:textId="77777777">
                            <w:pPr>
                              <w:spacing w:line="254" w:lineRule="auto"/>
                              <w:rPr>
                                <w:rFonts w:ascii="Stag Book" w:hAnsi="Stag Book"/>
                                <w:color w:val="FFFFFF"/>
                                <w:kern w:val="0"/>
                                <w:sz w:val="80"/>
                                <w:szCs w:val="8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Stag Book" w:hAnsi="Stag Book"/>
                                <w:color w:val="FFFFFF"/>
                                <w:sz w:val="80"/>
                                <w:szCs w:val="80"/>
                                <w:lang w:val="en-US"/>
                              </w:rPr>
                              <w:t xml:space="preserve">Proyecto Certificador de Desarrollo de Software 1  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Pr="00F75796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0E27" wp14:editId="3FF5C60F">
                <wp:simplePos x="0" y="0"/>
                <wp:positionH relativeFrom="column">
                  <wp:posOffset>-965333</wp:posOffset>
                </wp:positionH>
                <wp:positionV relativeFrom="paragraph">
                  <wp:posOffset>8018246</wp:posOffset>
                </wp:positionV>
                <wp:extent cx="5582653" cy="139255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653" cy="1392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23BC" w:rsidP="00F75796" w:rsidRDefault="00C923BC" w14:paraId="78E5B8B7" w14:textId="36D4D2A8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</w:pPr>
                            <w:bookmarkStart w:name="_Hlk72862875" w:id="0"/>
                            <w:r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Tema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Nº</w:t>
                            </w:r>
                            <w:proofErr w:type="spellEnd"/>
                            <w:r w:rsidR="00031FA1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 xml:space="preserve"> </w:t>
                            </w:r>
                            <w:bookmarkEnd w:id="0"/>
                            <w:r w:rsidR="00031FA1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7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br/>
                            </w:r>
                            <w:r w:rsidR="003F5830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 xml:space="preserve">Fase </w:t>
                            </w:r>
                            <w:r w:rsidR="00031FA1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 xml:space="preserve">de </w:t>
                            </w:r>
                            <w:r w:rsidR="003F5830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>Revisión y Retrospectiva</w:t>
                            </w:r>
                          </w:p>
                          <w:p w:rsidRPr="00132FD0" w:rsidR="00C923BC" w:rsidP="00F75796" w:rsidRDefault="00C923BC" w14:paraId="1FEC3ED7" w14:textId="77777777">
                            <w:pPr>
                              <w:jc w:val="left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:rsidRPr="0045108D" w:rsidR="0045108D" w:rsidP="0045108D" w:rsidRDefault="00C923BC" w14:paraId="77900E3E" w14:textId="6150554E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Indicador de logro Nº</w:t>
                            </w:r>
                            <w:r w:rsidR="008A041B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7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Pr="0045108D" w:rsidR="0045108D">
                              <w:rPr>
                                <w:rFonts w:cs="Arial"/>
                                <w:color w:val="FFFFFF" w:themeColor="background1"/>
                              </w:rPr>
                              <w:t xml:space="preserve">Reconoce el propósito de la ceremonia Sprint </w:t>
                            </w:r>
                            <w:proofErr w:type="spellStart"/>
                            <w:r w:rsidRPr="0045108D" w:rsidR="0045108D">
                              <w:rPr>
                                <w:rFonts w:cs="Arial"/>
                                <w:color w:val="FFFFFF" w:themeColor="background1"/>
                              </w:rPr>
                              <w:t>Retrospective</w:t>
                            </w:r>
                            <w:proofErr w:type="spellEnd"/>
                            <w:r w:rsidRPr="0045108D" w:rsidR="0045108D">
                              <w:rPr>
                                <w:rFonts w:cs="Arial"/>
                                <w:color w:val="FFFFFF" w:themeColor="background1"/>
                              </w:rPr>
                              <w:t xml:space="preserve"> para identificar oportunidades de mejora </w:t>
                            </w:r>
                            <w:proofErr w:type="gramStart"/>
                            <w:r w:rsidRPr="0045108D" w:rsidR="0045108D">
                              <w:rPr>
                                <w:rFonts w:cs="Arial"/>
                                <w:color w:val="FFFFFF" w:themeColor="background1"/>
                              </w:rPr>
                              <w:t>continua  en</w:t>
                            </w:r>
                            <w:proofErr w:type="gramEnd"/>
                            <w:r w:rsidRPr="0045108D" w:rsidR="0045108D">
                              <w:rPr>
                                <w:rFonts w:cs="Arial"/>
                                <w:color w:val="FFFFFF" w:themeColor="background1"/>
                              </w:rPr>
                              <w:t xml:space="preserve"> el próximo Sprint 2</w:t>
                            </w:r>
                          </w:p>
                          <w:p w:rsidRPr="006C37AD" w:rsidR="0045108D" w:rsidP="00F75796" w:rsidRDefault="0045108D" w14:paraId="2E60D682" w14:textId="77777777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906C381">
              <v:shape id="Cuadro de texto 10" style="position:absolute;left:0;text-align:left;margin-left:-76pt;margin-top:631.35pt;width:439.6pt;height:10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" w14:anchorId="2D520E27">
                <v:textbox>
                  <w:txbxContent>
                    <w:p w:rsidR="00C923BC" w:rsidP="00F75796" w:rsidRDefault="00C923BC" w14:paraId="1FDAB3A3" w14:textId="36D4D2A8">
                      <w:pPr>
                        <w:jc w:val="left"/>
                        <w:rPr>
                          <w:rFonts w:cs="Arial"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Stag Book" w:hAnsi="Stag Book" w:cs="Arial"/>
                          <w:color w:val="FFFFFF" w:themeColor="background1"/>
                        </w:rPr>
                        <w:t>Tema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Nº</w:t>
                      </w:r>
                      <w:proofErr w:type="spellEnd"/>
                      <w:r w:rsidR="00031FA1">
                        <w:rPr>
                          <w:rFonts w:ascii="Stag Book" w:hAnsi="Stag Book" w:cs="Arial"/>
                          <w:color w:val="FFFFFF" w:themeColor="background1"/>
                        </w:rPr>
                        <w:t xml:space="preserve"> </w:t>
                      </w:r>
                      <w:r w:rsidR="00031FA1">
                        <w:rPr>
                          <w:rFonts w:ascii="Stag Book" w:hAnsi="Stag Book" w:cs="Arial"/>
                          <w:color w:val="FFFFFF" w:themeColor="background1"/>
                        </w:rPr>
                        <w:t>7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  <w:br/>
                      </w:r>
                      <w:r w:rsidR="003F5830">
                        <w:rPr>
                          <w:rFonts w:cs="Arial"/>
                          <w:color w:val="FFFFFF" w:themeColor="background1"/>
                          <w:lang w:val="es-ES"/>
                        </w:rPr>
                        <w:t xml:space="preserve">Fase </w:t>
                      </w:r>
                      <w:r w:rsidR="00031FA1">
                        <w:rPr>
                          <w:rFonts w:cs="Arial"/>
                          <w:color w:val="FFFFFF" w:themeColor="background1"/>
                          <w:lang w:val="es-ES"/>
                        </w:rPr>
                        <w:t xml:space="preserve">de </w:t>
                      </w:r>
                      <w:r w:rsidR="003F5830">
                        <w:rPr>
                          <w:rFonts w:cs="Arial"/>
                          <w:color w:val="FFFFFF" w:themeColor="background1"/>
                          <w:lang w:val="es-ES"/>
                        </w:rPr>
                        <w:t>Revisión y Retrospectiva</w:t>
                      </w:r>
                    </w:p>
                    <w:p w:rsidRPr="00132FD0" w:rsidR="00C923BC" w:rsidP="00F75796" w:rsidRDefault="00C923BC" w14:paraId="0A37501D" w14:textId="77777777">
                      <w:pPr>
                        <w:jc w:val="left"/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</w:p>
                    <w:p w:rsidRPr="0045108D" w:rsidR="0045108D" w:rsidP="0045108D" w:rsidRDefault="00C923BC" w14:paraId="114045E4" w14:textId="6150554E">
                      <w:pPr>
                        <w:jc w:val="left"/>
                        <w:rPr>
                          <w:rFonts w:cs="Arial"/>
                          <w:color w:val="FFFFFF" w:themeColor="background1"/>
                        </w:rPr>
                      </w:pP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Indicador de logro Nº</w:t>
                      </w:r>
                      <w:r w:rsidR="008A041B">
                        <w:rPr>
                          <w:rFonts w:ascii="Stag Book" w:hAnsi="Stag Book" w:cs="Arial"/>
                          <w:color w:val="FFFFFF" w:themeColor="background1"/>
                        </w:rPr>
                        <w:t>7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br/>
                      </w:r>
                      <w:r w:rsidRPr="0045108D" w:rsidR="0045108D">
                        <w:rPr>
                          <w:rFonts w:cs="Arial"/>
                          <w:color w:val="FFFFFF" w:themeColor="background1"/>
                        </w:rPr>
                        <w:t xml:space="preserve">Reconoce el propósito de la ceremonia Sprint </w:t>
                      </w:r>
                      <w:proofErr w:type="spellStart"/>
                      <w:r w:rsidRPr="0045108D" w:rsidR="0045108D">
                        <w:rPr>
                          <w:rFonts w:cs="Arial"/>
                          <w:color w:val="FFFFFF" w:themeColor="background1"/>
                        </w:rPr>
                        <w:t>Retrospective</w:t>
                      </w:r>
                      <w:proofErr w:type="spellEnd"/>
                      <w:r w:rsidRPr="0045108D" w:rsidR="0045108D">
                        <w:rPr>
                          <w:rFonts w:cs="Arial"/>
                          <w:color w:val="FFFFFF" w:themeColor="background1"/>
                        </w:rPr>
                        <w:t xml:space="preserve"> para identificar oportunidades de mejora </w:t>
                      </w:r>
                      <w:proofErr w:type="gramStart"/>
                      <w:r w:rsidRPr="0045108D" w:rsidR="0045108D">
                        <w:rPr>
                          <w:rFonts w:cs="Arial"/>
                          <w:color w:val="FFFFFF" w:themeColor="background1"/>
                        </w:rPr>
                        <w:t>continua  en</w:t>
                      </w:r>
                      <w:proofErr w:type="gramEnd"/>
                      <w:r w:rsidRPr="0045108D" w:rsidR="0045108D">
                        <w:rPr>
                          <w:rFonts w:cs="Arial"/>
                          <w:color w:val="FFFFFF" w:themeColor="background1"/>
                        </w:rPr>
                        <w:t xml:space="preserve"> el próximo Sprint 2</w:t>
                      </w:r>
                    </w:p>
                    <w:p w:rsidRPr="006C37AD" w:rsidR="0045108D" w:rsidP="00F75796" w:rsidRDefault="0045108D" w14:paraId="5DAB6C7B" w14:textId="77777777">
                      <w:pPr>
                        <w:jc w:val="left"/>
                        <w:rPr>
                          <w:rFonts w:cs="Arial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923BC" w:rsidP="00395F94" w:rsidRDefault="00C923BC" w14:paraId="1FE9B1D8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50227CE1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498F044C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6262F5FA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1DFE408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6DF46415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33F9B53B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5D7BE9C8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205BCD0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262250C0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B955FC6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79068A7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49F94FAB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447E3C2B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09953399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7A849B30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2C9EB8BA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7EB54A47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7B932062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389987B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6C661DC2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576CB984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3F4B0AFE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B95DAC8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441B5D54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496AF1C0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0CBB05CF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666B3176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BD0FAE4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83D550B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4B06CA8B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8080043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9770495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0430A542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B695FB2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03B51FC9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92BA134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880E73B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67DFDF0D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5E18E099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266E61D2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55FD087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0F2E670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06E0DAD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0E3B874F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70716A8D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1F83F7B2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46E296E1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3D1FEA9F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0D687373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559381B8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C923BC" w:rsidP="00395F94" w:rsidRDefault="00C923BC" w14:paraId="4EB212D5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="00395F94" w:rsidP="00395F94" w:rsidRDefault="007A75C4" w14:paraId="1B5CE2FF" w14:textId="208954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  <w:r>
        <w:rPr>
          <w:noProof/>
        </w:rPr>
        <w:drawing>
          <wp:inline distT="0" distB="0" distL="0" distR="0" wp14:anchorId="0A524F9C" wp14:editId="5CEFED38">
            <wp:extent cx="1028700" cy="1057275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08" w:rsidP="00395F94" w:rsidRDefault="00184E08" w14:paraId="557D0336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Pr="00206681" w:rsidR="00184E08" w:rsidP="00395F94" w:rsidRDefault="00184E08" w14:paraId="37F11FC2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:rsidRPr="00184E08" w:rsidR="006E0C6B" w:rsidP="006E0C6B" w:rsidRDefault="006E0C6B" w14:paraId="385C39F5" w14:textId="77777777">
      <w:pPr>
        <w:pStyle w:val="Encabezado"/>
        <w:tabs>
          <w:tab w:val="left" w:pos="708"/>
        </w:tabs>
        <w:jc w:val="center"/>
        <w:rPr>
          <w:rFonts w:ascii="Stag Book" w:hAnsi="Stag Book" w:cs="Tahoma"/>
          <w:bCs/>
          <w:color w:val="000000" w:themeColor="text1"/>
          <w:sz w:val="44"/>
          <w:szCs w:val="44"/>
        </w:rPr>
      </w:pPr>
      <w:bookmarkStart w:name="OLE_LINK13" w:id="2"/>
      <w:bookmarkStart w:name="OLE_LINK14" w:id="3"/>
      <w:bookmarkStart w:name="OLE_LINK17" w:id="4"/>
      <w:r w:rsidRPr="00206681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 </w:t>
      </w:r>
      <w:r w:rsidRPr="00184E08">
        <w:rPr>
          <w:rFonts w:ascii="Stag Book" w:hAnsi="Stag Book" w:cs="Tahoma"/>
          <w:bCs/>
          <w:color w:val="000000" w:themeColor="text1"/>
          <w:sz w:val="44"/>
          <w:szCs w:val="44"/>
        </w:rPr>
        <w:t>Desarrollo de Sistemas de Información</w:t>
      </w:r>
    </w:p>
    <w:p w:rsidRPr="00206681" w:rsidR="006E0C6B" w:rsidP="006E0C6B" w:rsidRDefault="006E0C6B" w14:paraId="452835BC" w14:textId="77777777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:rsidRPr="00206681" w:rsidR="006E0C6B" w:rsidP="006E0C6B" w:rsidRDefault="006E0C6B" w14:paraId="32A23CF2" w14:textId="77777777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:rsidRPr="00206681" w:rsidR="00547DC9" w:rsidP="00547DC9" w:rsidRDefault="00547DC9" w14:paraId="1508ECFA" w14:textId="77777777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:rsidR="0FC7F630" w:rsidP="7E46727D" w:rsidRDefault="0FC7F630" w14:paraId="331B6EA2" w14:textId="2218E64E">
      <w:pPr>
        <w:pStyle w:val="Encabezado"/>
        <w:suppressLineNumbers w:val="0"/>
        <w:tabs>
          <w:tab w:val="clear" w:leader="none" w:pos="4252"/>
          <w:tab w:val="clear" w:leader="none" w:pos="8504"/>
        </w:tabs>
        <w:bidi w:val="0"/>
        <w:spacing w:before="0" w:beforeAutospacing="off" w:after="0" w:afterAutospacing="off" w:line="240" w:lineRule="atLeast"/>
        <w:ind w:left="0" w:right="0"/>
        <w:jc w:val="center"/>
      </w:pPr>
      <w:r w:rsidRPr="7E46727D" w:rsidR="0FC7F630">
        <w:rPr>
          <w:rFonts w:ascii="Muller Bold" w:hAnsi="Muller Bold" w:cs="Arial"/>
          <w:color w:val="000000" w:themeColor="text1" w:themeTint="FF" w:themeShade="FF"/>
          <w:sz w:val="36"/>
          <w:szCs w:val="36"/>
          <w:lang w:val="es-ES"/>
        </w:rPr>
        <w:t>SISTEMA DE CONTINGENCIA ANTE CAIDA DEL SISTEMA SITRADE</w:t>
      </w:r>
    </w:p>
    <w:p w:rsidRPr="00184E08" w:rsidR="00547DC9" w:rsidP="00547DC9" w:rsidRDefault="00547DC9" w14:paraId="203A5BB6" w14:textId="77777777">
      <w:pPr>
        <w:pStyle w:val="Encabezado"/>
        <w:tabs>
          <w:tab w:val="clear" w:pos="4252"/>
          <w:tab w:val="clear" w:pos="8504"/>
        </w:tabs>
        <w:rPr>
          <w:rFonts w:ascii="Muller Bold" w:hAnsi="Muller Bold" w:cs="Tahoma"/>
          <w:color w:val="000000" w:themeColor="text1"/>
        </w:rPr>
      </w:pPr>
    </w:p>
    <w:p w:rsidRPr="00206681" w:rsidR="00547DC9" w:rsidP="00547DC9" w:rsidRDefault="00547DC9" w14:paraId="79DD0D16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206681" w:rsidR="00547DC9" w:rsidP="00547DC9" w:rsidRDefault="00547DC9" w14:paraId="304BF922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206681" w:rsidR="00547DC9" w:rsidP="00547DC9" w:rsidRDefault="00547DC9" w14:paraId="6DA155CE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184E08" w:rsidR="00547DC9" w:rsidP="00547DC9" w:rsidRDefault="00547DC9" w14:paraId="61CA778D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:rsidRPr="00184E08" w:rsidR="00547DC9" w:rsidP="00547DC9" w:rsidRDefault="00547DC9" w14:paraId="2F5956CF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6E0C6B" w:rsidP="00547DC9" w:rsidRDefault="006E0C6B" w14:paraId="116413FA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7E46727D" w:rsidRDefault="00D5150E" w14:paraId="475F09F4" w14:textId="7E78847A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lang w:val="es-ES"/>
        </w:rPr>
      </w:pPr>
      <w:r w:rsidRPr="7E46727D" w:rsidR="6213ACBE">
        <w:rPr>
          <w:rFonts w:ascii="Muller Regular" w:hAnsi="Muller Regular" w:cs="Tahoma"/>
          <w:color w:val="000000" w:themeColor="text1" w:themeTint="FF" w:themeShade="FF"/>
          <w:lang w:val="es-ES"/>
        </w:rPr>
        <w:t>N</w:t>
      </w:r>
      <w:r w:rsidRPr="7E46727D" w:rsidR="6213ACBE">
        <w:rPr>
          <w:rFonts w:ascii="Muller Regular" w:hAnsi="Muller Regular" w:cs="Tahoma"/>
          <w:color w:val="000000" w:themeColor="text1" w:themeTint="FF" w:themeShade="FF"/>
        </w:rPr>
        <w:t>o</w:t>
      </w:r>
      <w:r w:rsidRPr="7E46727D" w:rsidR="6213ACBE">
        <w:rPr>
          <w:rFonts w:ascii="Muller Regular" w:hAnsi="Muller Regular" w:cs="Tahoma"/>
          <w:color w:val="000000" w:themeColor="text1" w:themeTint="FF" w:themeShade="FF"/>
        </w:rPr>
        <w:t xml:space="preserve">viembre </w:t>
      </w:r>
      <w:r w:rsidRPr="7E46727D" w:rsidR="00CA438E">
        <w:rPr>
          <w:rFonts w:ascii="Muller Regular" w:hAnsi="Muller Regular" w:cs="Tahoma"/>
          <w:color w:val="000000" w:themeColor="text1" w:themeTint="FF" w:themeShade="FF"/>
          <w:lang w:val="es-ES"/>
        </w:rPr>
        <w:t>del 20</w:t>
      </w:r>
      <w:r w:rsidRPr="7E46727D" w:rsidR="00D5150E">
        <w:rPr>
          <w:rFonts w:ascii="Muller Regular" w:hAnsi="Muller Regular" w:cs="Tahoma"/>
          <w:color w:val="000000" w:themeColor="text1" w:themeTint="FF" w:themeShade="FF"/>
          <w:lang w:val="es-ES"/>
        </w:rPr>
        <w:t>2</w:t>
      </w:r>
      <w:r w:rsidRPr="7E46727D" w:rsidR="42300F70">
        <w:rPr>
          <w:rFonts w:ascii="Muller Regular" w:hAnsi="Muller Regular" w:cs="Tahoma"/>
          <w:color w:val="000000" w:themeColor="text1" w:themeTint="FF" w:themeShade="FF"/>
          <w:lang w:val="es-ES"/>
        </w:rPr>
        <w:t>5</w:t>
      </w:r>
      <w:r w:rsidRPr="7E46727D" w:rsidR="00C02785">
        <w:rPr>
          <w:rFonts w:ascii="Muller Regular" w:hAnsi="Muller Regular" w:cs="Tahoma"/>
          <w:color w:val="000000" w:themeColor="text1" w:themeTint="FF" w:themeShade="FF"/>
          <w:lang w:val="es-ES"/>
        </w:rPr>
        <w:t xml:space="preserve">– </w:t>
      </w:r>
      <w:r w:rsidRPr="7E46727D" w:rsidR="00D5150E">
        <w:rPr>
          <w:rFonts w:ascii="Muller Regular" w:hAnsi="Muller Regular" w:cs="Tahoma"/>
          <w:color w:val="000000" w:themeColor="text1" w:themeTint="FF" w:themeShade="FF"/>
          <w:lang w:val="es-ES"/>
        </w:rPr>
        <w:t>I</w:t>
      </w:r>
      <w:r w:rsidRPr="7E46727D" w:rsidR="002438C6">
        <w:rPr>
          <w:rFonts w:ascii="Muller Regular" w:hAnsi="Muller Regular" w:cs="Tahoma"/>
          <w:color w:val="000000" w:themeColor="text1" w:themeTint="FF" w:themeShade="FF"/>
          <w:lang w:val="es-ES"/>
        </w:rPr>
        <w:t>I</w:t>
      </w:r>
    </w:p>
    <w:p w:rsidRPr="00184E08" w:rsidR="00547DC9" w:rsidP="00547DC9" w:rsidRDefault="00547DC9" w14:paraId="240DAEF5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206681" w:rsidR="00547DC9" w:rsidP="00547DC9" w:rsidRDefault="002438C6" w14:paraId="3BFDB443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9"/>
        <w:gridCol w:w="7117"/>
      </w:tblGrid>
      <w:tr w:rsidRPr="00206681" w:rsidR="007A75C4" w:rsidTr="7E46727D" w14:paraId="17952B89" w14:textId="77777777">
        <w:tc>
          <w:tcPr>
            <w:tcW w:w="239" w:type="dxa"/>
            <w:shd w:val="clear" w:color="auto" w:fill="auto"/>
            <w:tcMar/>
          </w:tcPr>
          <w:bookmarkEnd w:id="2"/>
          <w:bookmarkEnd w:id="3"/>
          <w:bookmarkEnd w:id="4"/>
          <w:p w:rsidRPr="00A002BD" w:rsidR="00C02785" w:rsidP="008F4192" w:rsidRDefault="004B2497" w14:paraId="0EF93E37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Nú</w:t>
            </w:r>
            <w:r w:rsidRPr="00A002BD" w:rsidR="00C02785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mero</w:t>
            </w:r>
          </w:p>
        </w:tc>
        <w:tc>
          <w:tcPr>
            <w:tcW w:w="8077" w:type="dxa"/>
            <w:shd w:val="clear" w:color="auto" w:fill="auto"/>
            <w:tcMar/>
          </w:tcPr>
          <w:p w:rsidRPr="00A002BD" w:rsidR="00E63DF8" w:rsidP="00E63DF8" w:rsidRDefault="00C02785" w14:paraId="0AD48F96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Apellidos y Nombres</w:t>
            </w:r>
          </w:p>
        </w:tc>
      </w:tr>
      <w:tr w:rsidRPr="00206681" w:rsidR="007A75C4" w:rsidTr="7E46727D" w14:paraId="6B48CD08" w14:textId="77777777">
        <w:tc>
          <w:tcPr>
            <w:tcW w:w="239" w:type="dxa"/>
            <w:shd w:val="clear" w:color="auto" w:fill="auto"/>
            <w:tcMar/>
          </w:tcPr>
          <w:p w:rsidRPr="00A002BD" w:rsidR="00C02785" w:rsidP="008F4192" w:rsidRDefault="00C02785" w14:paraId="50B3E988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1</w:t>
            </w:r>
          </w:p>
        </w:tc>
        <w:tc>
          <w:tcPr>
            <w:tcW w:w="8077" w:type="dxa"/>
            <w:shd w:val="clear" w:color="auto" w:fill="auto"/>
            <w:tcMar/>
          </w:tcPr>
          <w:p w:rsidR="7E46727D" w:rsidP="7E46727D" w:rsidRDefault="7E46727D" w14:paraId="24CA50F3" w14:textId="63C224E6">
            <w:pPr>
              <w:pStyle w:val="Encabezado"/>
              <w:tabs>
                <w:tab w:val="clear" w:leader="none" w:pos="4252"/>
                <w:tab w:val="clear" w:leader="none" w:pos="8504"/>
              </w:tabs>
              <w:spacing w:line="240" w:lineRule="atLeas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Amao Carpio, Jorge Alexander </w:t>
            </w:r>
          </w:p>
        </w:tc>
      </w:tr>
      <w:tr w:rsidRPr="00206681" w:rsidR="007A75C4" w:rsidTr="7E46727D" w14:paraId="2F72963E" w14:textId="77777777">
        <w:tc>
          <w:tcPr>
            <w:tcW w:w="239" w:type="dxa"/>
            <w:shd w:val="clear" w:color="auto" w:fill="auto"/>
            <w:tcMar/>
          </w:tcPr>
          <w:p w:rsidRPr="00A002BD" w:rsidR="00C02785" w:rsidP="008F4192" w:rsidRDefault="00C02785" w14:paraId="62EEA031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2</w:t>
            </w:r>
          </w:p>
        </w:tc>
        <w:tc>
          <w:tcPr>
            <w:tcW w:w="8077" w:type="dxa"/>
            <w:shd w:val="clear" w:color="auto" w:fill="auto"/>
            <w:tcMar/>
          </w:tcPr>
          <w:p w:rsidR="7E46727D" w:rsidP="7E46727D" w:rsidRDefault="7E46727D" w14:paraId="0FBEFDB2" w14:textId="436DAA1D">
            <w:pPr>
              <w:pStyle w:val="Encabezado"/>
              <w:tabs>
                <w:tab w:val="clear" w:leader="none" w:pos="4252"/>
                <w:tab w:val="clear" w:leader="none" w:pos="8504"/>
              </w:tabs>
              <w:spacing w:line="240" w:lineRule="atLeas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Castro Damian, Sandra Meysi</w:t>
            </w:r>
          </w:p>
        </w:tc>
      </w:tr>
      <w:tr w:rsidRPr="00206681" w:rsidR="007A75C4" w:rsidTr="7E46727D" w14:paraId="36C72096" w14:textId="77777777">
        <w:tc>
          <w:tcPr>
            <w:tcW w:w="239" w:type="dxa"/>
            <w:shd w:val="clear" w:color="auto" w:fill="auto"/>
            <w:tcMar/>
          </w:tcPr>
          <w:p w:rsidRPr="00A002BD" w:rsidR="00C02785" w:rsidP="008F4192" w:rsidRDefault="00C02785" w14:paraId="59FAA80E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8077" w:type="dxa"/>
            <w:shd w:val="clear" w:color="auto" w:fill="auto"/>
            <w:tcMar/>
          </w:tcPr>
          <w:p w:rsidR="7E46727D" w:rsidP="7E46727D" w:rsidRDefault="7E46727D" w14:paraId="3665272E" w14:textId="4EBA0986">
            <w:pPr>
              <w:pStyle w:val="Encabezado"/>
              <w:tabs>
                <w:tab w:val="clear" w:leader="none" w:pos="4252"/>
                <w:tab w:val="clear" w:leader="none" w:pos="8504"/>
              </w:tabs>
              <w:spacing w:line="240" w:lineRule="atLeas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 Cordova Herrera, Luis Aldair</w:t>
            </w:r>
          </w:p>
        </w:tc>
      </w:tr>
    </w:tbl>
    <w:p w:rsidRPr="00480D67" w:rsidR="00480D67" w:rsidP="00480D67" w:rsidRDefault="00833708" w14:paraId="1039DED5" w14:textId="77777777">
      <w:pPr>
        <w:pStyle w:val="Subttulo"/>
        <w:jc w:val="both"/>
        <w:rPr>
          <w:rFonts w:ascii="Muller Bold" w:hAnsi="Muller Bold"/>
          <w:b w:val="0"/>
          <w:lang w:val="es-PE"/>
        </w:rPr>
      </w:pPr>
      <w:r w:rsidRPr="00206681">
        <w:rPr>
          <w:rFonts w:ascii="Tahoma" w:hAnsi="Tahoma" w:cs="Tahoma"/>
          <w:color w:val="000000" w:themeColor="text1"/>
        </w:rPr>
        <w:br w:type="page"/>
      </w:r>
    </w:p>
    <w:sdt>
      <w:sdtPr>
        <w:rPr>
          <w:rFonts w:ascii="Arial" w:hAnsi="Arial" w:eastAsia="Times New Roman" w:cs="Times New Roman"/>
          <w:color w:val="auto"/>
          <w:sz w:val="22"/>
          <w:szCs w:val="20"/>
          <w:lang w:val="es-ES" w:eastAsia="es-ES"/>
        </w:rPr>
        <w:id w:val="1879500608"/>
        <w:docPartObj>
          <w:docPartGallery w:val="Table of Contents"/>
          <w:docPartUnique/>
        </w:docPartObj>
      </w:sdtPr>
      <w:sdtEndPr>
        <w:rPr>
          <w:rFonts w:ascii="Arial" w:hAnsi="Arial" w:eastAsia="Times New Roman" w:cs="Times New Roman"/>
          <w:b w:val="1"/>
          <w:bCs w:val="1"/>
          <w:color w:val="auto"/>
          <w:sz w:val="22"/>
          <w:szCs w:val="22"/>
          <w:lang w:val="es-ES" w:eastAsia="es-ES"/>
        </w:rPr>
      </w:sdtEndPr>
      <w:sdtContent>
        <w:p w:rsidRPr="007A6442" w:rsidR="005E1F4A" w:rsidRDefault="007A6442" w14:paraId="1726454F" w14:textId="77777777">
          <w:pPr>
            <w:pStyle w:val="TtuloTDC"/>
            <w:rPr>
              <w:rFonts w:ascii="Stag Book" w:hAnsi="Stag Book"/>
              <w:color w:val="000000" w:themeColor="text1"/>
              <w:sz w:val="40"/>
            </w:rPr>
          </w:pPr>
          <w:r w:rsidRPr="007A6442">
            <w:rPr>
              <w:rFonts w:ascii="Stag Book" w:hAnsi="Stag Book"/>
              <w:color w:val="000000" w:themeColor="text1"/>
              <w:sz w:val="40"/>
              <w:lang w:val="es-ES"/>
            </w:rPr>
            <w:t>Índice</w:t>
          </w:r>
        </w:p>
        <w:p w:rsidR="00483104" w:rsidP="00483104" w:rsidRDefault="005E1F4A" w14:paraId="092D329E" w14:textId="3309B72B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r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history="1" w:anchor="_Toc78799228">
            <w:r w:rsidRPr="002055EB" w:rsidR="00483104">
              <w:rPr>
                <w:rStyle w:val="Hipervnculo"/>
                <w:rFonts w:ascii="Muller Bold" w:hAnsi="Muller Bold"/>
                <w:noProof/>
              </w:rPr>
              <w:t>1.</w:t>
            </w:r>
            <w:r w:rsidR="00483104"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2055EB" w:rsidR="00483104">
              <w:rPr>
                <w:rStyle w:val="Hipervnculo"/>
                <w:rFonts w:ascii="Muller Bold" w:hAnsi="Muller Bold"/>
                <w:noProof/>
              </w:rPr>
              <w:t>Historial del Documento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_Toc78799228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25FB839C" w14:textId="0964B260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78799229">
            <w:r w:rsidRPr="002055EB">
              <w:rPr>
                <w:rStyle w:val="Hipervnculo"/>
                <w:rFonts w:ascii="Muller Bold" w:hAnsi="Muller Bold" w:cs="Tahoma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rFonts w:ascii="Muller Bold" w:hAnsi="Muller Bold" w:cs="Tahoma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3CF4B198" w14:textId="5DCFDB6E">
          <w:pPr>
            <w:pStyle w:val="TDC2"/>
            <w:framePr w:wrap="notBeside" w:hAnchor="text" w:vAnchor="text" w:y="1"/>
            <w:tabs>
              <w:tab w:val="right" w:leader="dot" w:pos="-10"/>
              <w:tab w:val="left" w:pos="880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78799230">
            <w:r w:rsidRPr="002055EB">
              <w:rPr>
                <w:rStyle w:val="Hipervnculo"/>
                <w:rFonts w:ascii="Muller Bold" w:hAnsi="Muller Bold" w:cs="Tahoma"/>
                <w:noProof/>
              </w:rPr>
              <w:t>2.1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rFonts w:ascii="Muller Bold" w:hAnsi="Muller Bold" w:cs="Tahoma"/>
                <w:noProof/>
              </w:rPr>
              <w:t>Situación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124DD75C" w14:textId="58E44CC3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78799231">
            <w:r w:rsidRPr="002055EB">
              <w:rPr>
                <w:rStyle w:val="Hipervnculo"/>
                <w:rFonts w:ascii="Muller Bold" w:hAnsi="Muller Bold" w:cs="Tahoma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rFonts w:ascii="Muller Bold" w:hAnsi="Muller Bold" w:cs="Tahoma"/>
                <w:noProof/>
              </w:rPr>
              <w:t>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4F4B8E4E" w14:textId="1C2922D5">
          <w:pPr>
            <w:pStyle w:val="TDC2"/>
            <w:framePr w:wrap="notBeside" w:hAnchor="text" w:vAnchor="text" w:y="1"/>
            <w:tabs>
              <w:tab w:val="right" w:leader="dot" w:pos="-10"/>
              <w:tab w:val="left" w:pos="880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78799232">
            <w:r w:rsidRPr="002055EB">
              <w:rPr>
                <w:rStyle w:val="Hipervnculo"/>
                <w:rFonts w:ascii="Muller Bold" w:hAnsi="Muller Bold" w:cs="Tahoma"/>
                <w:noProof/>
              </w:rPr>
              <w:t>3.1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rFonts w:ascii="Muller Bold" w:hAnsi="Muller Bold" w:cs="Tahoma"/>
                <w:noProof/>
              </w:rPr>
              <w:t>Primera forma normal (incluye eliminación de los grupos repetitivos)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209F34C8" w14:textId="058AD189">
          <w:pPr>
            <w:pStyle w:val="TDC2"/>
            <w:framePr w:wrap="notBeside" w:hAnchor="text" w:vAnchor="text" w:y="1"/>
            <w:tabs>
              <w:tab w:val="right" w:leader="dot" w:pos="-10"/>
              <w:tab w:val="left" w:pos="880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78799233">
            <w:r w:rsidRPr="002055EB">
              <w:rPr>
                <w:rStyle w:val="Hipervnculo"/>
                <w:rFonts w:ascii="Muller Bold" w:hAnsi="Muller Bold" w:cs="Tahoma"/>
                <w:noProof/>
              </w:rPr>
              <w:t>3.2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rFonts w:ascii="Muller Bold" w:hAnsi="Muller Bold" w:cs="Tahoma"/>
                <w:noProof/>
              </w:rPr>
              <w:t>Segunda forma normal (Asegura que todas las columnas que no son llave sean completamente dependientes de la llave primaria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16B8AC75" w14:textId="7EE19A92">
          <w:pPr>
            <w:pStyle w:val="TDC2"/>
            <w:framePr w:wrap="notBeside" w:hAnchor="text" w:vAnchor="text" w:y="1"/>
            <w:tabs>
              <w:tab w:val="right" w:leader="dot" w:pos="-10"/>
              <w:tab w:val="left" w:pos="880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78799234">
            <w:r w:rsidRPr="002055EB">
              <w:rPr>
                <w:rStyle w:val="Hipervnculo"/>
                <w:rFonts w:ascii="Muller Bold" w:hAnsi="Muller Bold" w:cs="Tahoma"/>
                <w:noProof/>
              </w:rPr>
              <w:t>3.3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rFonts w:ascii="Muller Bold" w:hAnsi="Muller Bold" w:cs="Tahoma"/>
                <w:noProof/>
              </w:rPr>
              <w:t>Tercera forma normal (Elimina cualquier dependencia transitiva)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45BCC923" w14:textId="355651D2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78799235">
            <w:r w:rsidRPr="002055EB">
              <w:rPr>
                <w:rStyle w:val="Hipervnculo"/>
                <w:rFonts w:ascii="Muller Bold" w:hAnsi="Muller Bold" w:cs="Tahoma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rFonts w:ascii="Muller Bold" w:hAnsi="Muller Bold" w:cs="Tahoma"/>
                <w:noProof/>
              </w:rPr>
              <w:t>DIAGRAMA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767D2C3D" w14:textId="03D63DAF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78799236">
            <w:r w:rsidRPr="002055EB">
              <w:rPr>
                <w:rStyle w:val="Hipervnculo"/>
                <w:rFonts w:ascii="Muller Bold" w:hAnsi="Muller Bold" w:cs="Tahoma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rFonts w:ascii="Muller Bold" w:hAnsi="Muller Bold" w:cs="Tahoma"/>
                <w:noProof/>
              </w:rPr>
              <w:t>DIAGRAMA FISICO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3B1708E9" w14:textId="17B076E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78799237">
            <w:r w:rsidRPr="002055EB">
              <w:rPr>
                <w:rStyle w:val="Hipervnculo"/>
                <w:rFonts w:ascii="Muller Bold" w:hAnsi="Muller Bold" w:cs="Tahoma"/>
                <w:noProof/>
              </w:rPr>
              <w:t>6.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rFonts w:ascii="Muller Bold" w:hAnsi="Muller Bold" w:cs="Tahoma"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7DBDAA15" w14:textId="0A5EFFF0">
          <w:pPr>
            <w:pStyle w:val="TDC2"/>
            <w:framePr w:wrap="notBeside" w:hAnchor="text" w:vAnchor="text" w:y="1"/>
            <w:tabs>
              <w:tab w:val="right" w:leader="dot" w:pos="-10"/>
              <w:tab w:val="left" w:pos="880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78799238">
            <w:r w:rsidRPr="002055EB">
              <w:rPr>
                <w:rStyle w:val="Hipervnculo"/>
                <w:rFonts w:ascii="Muller Bold" w:hAnsi="Muller Bold"/>
                <w:noProof/>
              </w:rPr>
              <w:t>6.1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rFonts w:ascii="Muller Bold" w:hAnsi="Muller Bold"/>
                <w:noProof/>
              </w:rPr>
              <w:t>Lista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7032E6DB" w14:textId="05B0CAB0">
          <w:pPr>
            <w:pStyle w:val="TDC2"/>
            <w:framePr w:wrap="notBeside" w:hAnchor="text" w:vAnchor="text" w:y="1"/>
            <w:tabs>
              <w:tab w:val="right" w:leader="dot" w:pos="-10"/>
              <w:tab w:val="left" w:pos="880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78799239">
            <w:r w:rsidRPr="002055EB">
              <w:rPr>
                <w:rStyle w:val="Hipervnculo"/>
                <w:rFonts w:ascii="Muller Bold" w:hAnsi="Muller Bold"/>
                <w:noProof/>
              </w:rPr>
              <w:t>6.2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rFonts w:ascii="Muller Bold" w:hAnsi="Muller Bold"/>
                <w:noProof/>
              </w:rPr>
              <w:t>Descripción de las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6BCF49E1" w14:textId="10F383F5">
          <w:pPr>
            <w:pStyle w:val="TDC3"/>
            <w:framePr w:wrap="notBeside" w:hAnchor="text" w:vAnchor="text" w:y="1"/>
            <w:tabs>
              <w:tab w:val="right" w:leader="dot" w:pos="-10"/>
              <w:tab w:val="left" w:pos="1320"/>
            </w:tabs>
            <w:rPr>
              <w:rFonts w:asciiTheme="minorHAnsi" w:hAnsiTheme="minorHAnsi" w:eastAsiaTheme="minorEastAsia" w:cstheme="minorBidi"/>
              <w:i w:val="0"/>
              <w:iCs w:val="0"/>
              <w:noProof/>
              <w:lang w:val="es-PE" w:eastAsia="es-PE"/>
            </w:rPr>
          </w:pPr>
          <w:hyperlink w:history="1" w:anchor="_Toc78799240">
            <w:r w:rsidRPr="002055EB">
              <w:rPr>
                <w:rStyle w:val="Hipervnculo"/>
                <w:rFonts w:ascii="Muller Bold" w:hAnsi="Muller Bold"/>
                <w:noProof/>
              </w:rPr>
              <w:t>6.2.1</w:t>
            </w:r>
            <w:r>
              <w:rPr>
                <w:rFonts w:asciiTheme="minorHAnsi" w:hAnsiTheme="minorHAnsi" w:eastAsiaTheme="minorEastAsia" w:cstheme="minorBidi"/>
                <w:i w:val="0"/>
                <w:iCs w:val="0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noProof/>
              </w:rPr>
              <w:t>&lt;Nombre de la tabla&gt;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0A52335A" w14:textId="1C506ACF">
          <w:pPr>
            <w:pStyle w:val="TDC3"/>
            <w:framePr w:wrap="notBeside" w:hAnchor="text" w:vAnchor="text" w:y="1"/>
            <w:tabs>
              <w:tab w:val="right" w:leader="dot" w:pos="-10"/>
            </w:tabs>
            <w:rPr>
              <w:rFonts w:asciiTheme="minorHAnsi" w:hAnsiTheme="minorHAnsi" w:eastAsiaTheme="minorEastAsia" w:cstheme="minorBidi"/>
              <w:i w:val="0"/>
              <w:iCs w:val="0"/>
              <w:noProof/>
              <w:lang w:val="es-PE" w:eastAsia="es-PE"/>
            </w:rPr>
          </w:pPr>
          <w:hyperlink w:history="1" w:anchor="_Toc78799241">
            <w:r w:rsidRPr="002055EB">
              <w:rPr>
                <w:rStyle w:val="Hipervnculo"/>
                <w:noProof/>
                <w:lang w:val="es-PE"/>
              </w:rPr>
              <w:t>6.2.2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0E88CBDB" w14:textId="66D1127D">
          <w:pPr>
            <w:pStyle w:val="TDC3"/>
            <w:framePr w:wrap="notBeside" w:hAnchor="text" w:vAnchor="text" w:y="1"/>
            <w:tabs>
              <w:tab w:val="right" w:leader="dot" w:pos="-10"/>
              <w:tab w:val="left" w:pos="1320"/>
            </w:tabs>
            <w:rPr>
              <w:rFonts w:asciiTheme="minorHAnsi" w:hAnsiTheme="minorHAnsi" w:eastAsiaTheme="minorEastAsia" w:cstheme="minorBidi"/>
              <w:i w:val="0"/>
              <w:iCs w:val="0"/>
              <w:noProof/>
              <w:lang w:val="es-PE" w:eastAsia="es-PE"/>
            </w:rPr>
          </w:pPr>
          <w:hyperlink w:history="1" w:anchor="_Toc78799242">
            <w:r w:rsidRPr="002055EB">
              <w:rPr>
                <w:rStyle w:val="Hipervnculo"/>
                <w:rFonts w:ascii="Muller Bold" w:hAnsi="Muller Bold"/>
                <w:noProof/>
              </w:rPr>
              <w:t>6.2.3</w:t>
            </w:r>
            <w:r>
              <w:rPr>
                <w:rFonts w:asciiTheme="minorHAnsi" w:hAnsiTheme="minorHAnsi" w:eastAsiaTheme="minorEastAsia" w:cstheme="minorBidi"/>
                <w:i w:val="0"/>
                <w:iCs w:val="0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noProof/>
              </w:rPr>
              <w:t>Nombre de la tabla&gt;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310140F7" w14:textId="4D13F410">
          <w:pPr>
            <w:pStyle w:val="TDC3"/>
            <w:framePr w:wrap="notBeside" w:hAnchor="text" w:vAnchor="text" w:y="1"/>
            <w:tabs>
              <w:tab w:val="right" w:leader="dot" w:pos="-10"/>
              <w:tab w:val="left" w:pos="1320"/>
            </w:tabs>
            <w:rPr>
              <w:rFonts w:asciiTheme="minorHAnsi" w:hAnsiTheme="minorHAnsi" w:eastAsiaTheme="minorEastAsia" w:cstheme="minorBidi"/>
              <w:i w:val="0"/>
              <w:iCs w:val="0"/>
              <w:noProof/>
              <w:lang w:val="es-PE" w:eastAsia="es-PE"/>
            </w:rPr>
          </w:pPr>
          <w:hyperlink w:history="1" w:anchor="_Toc78799243">
            <w:r w:rsidRPr="002055EB">
              <w:rPr>
                <w:rStyle w:val="Hipervnculo"/>
                <w:rFonts w:ascii="Muller Bold" w:hAnsi="Muller Bold"/>
                <w:noProof/>
              </w:rPr>
              <w:t>6.2.4</w:t>
            </w:r>
            <w:r>
              <w:rPr>
                <w:rFonts w:asciiTheme="minorHAnsi" w:hAnsiTheme="minorHAnsi" w:eastAsiaTheme="minorEastAsia" w:cstheme="minorBidi"/>
                <w:i w:val="0"/>
                <w:iCs w:val="0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noProof/>
              </w:rPr>
              <w:t>Nombre de la tabla&gt;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3104" w:rsidP="00483104" w:rsidRDefault="00483104" w14:paraId="1826043F" w14:textId="18EE0DD4">
          <w:pPr>
            <w:pStyle w:val="TDC3"/>
            <w:framePr w:wrap="notBeside" w:hAnchor="text" w:vAnchor="text" w:y="1"/>
            <w:tabs>
              <w:tab w:val="right" w:leader="dot" w:pos="-10"/>
              <w:tab w:val="left" w:pos="1320"/>
            </w:tabs>
            <w:rPr>
              <w:rFonts w:asciiTheme="minorHAnsi" w:hAnsiTheme="minorHAnsi" w:eastAsiaTheme="minorEastAsia" w:cstheme="minorBidi"/>
              <w:i w:val="0"/>
              <w:iCs w:val="0"/>
              <w:noProof/>
              <w:lang w:val="es-PE" w:eastAsia="es-PE"/>
            </w:rPr>
          </w:pPr>
          <w:hyperlink w:history="1" w:anchor="_Toc78799244">
            <w:r w:rsidRPr="002055EB">
              <w:rPr>
                <w:rStyle w:val="Hipervnculo"/>
                <w:rFonts w:ascii="Muller Bold" w:hAnsi="Muller Bold"/>
                <w:noProof/>
              </w:rPr>
              <w:t>6.2.5</w:t>
            </w:r>
            <w:r>
              <w:rPr>
                <w:rFonts w:asciiTheme="minorHAnsi" w:hAnsiTheme="minorHAnsi" w:eastAsiaTheme="minorEastAsia" w:cstheme="minorBidi"/>
                <w:i w:val="0"/>
                <w:iCs w:val="0"/>
                <w:noProof/>
                <w:lang w:val="es-PE" w:eastAsia="es-PE"/>
              </w:rPr>
              <w:tab/>
            </w:r>
            <w:r w:rsidRPr="002055EB">
              <w:rPr>
                <w:rStyle w:val="Hipervnculo"/>
                <w:noProof/>
              </w:rPr>
              <w:t>Nombre de la tabla&gt;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_Toc78799244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1F4A" w:rsidRDefault="005E1F4A" w14:paraId="2B5E6FE5" w14:textId="057DA76D">
          <w:r>
            <w:rPr>
              <w:b/>
              <w:bCs/>
              <w:lang w:val="es-ES"/>
            </w:rPr>
            <w:fldChar w:fldCharType="end"/>
          </w:r>
        </w:p>
      </w:sdtContent>
    </w:sdt>
    <w:p w:rsidR="009D5130" w:rsidP="009D5130" w:rsidRDefault="009D5130" w14:paraId="60F76FF1" w14:textId="77777777">
      <w:pPr>
        <w:rPr>
          <w:rFonts w:cs="Arial"/>
          <w:b/>
          <w:sz w:val="20"/>
          <w:lang w:val="es-PE"/>
        </w:rPr>
      </w:pPr>
    </w:p>
    <w:p w:rsidR="00480D67" w:rsidP="002C20F2" w:rsidRDefault="002C20F2" w14:paraId="0F8E62E5" w14:textId="77777777">
      <w:pPr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br w:type="page"/>
      </w:r>
    </w:p>
    <w:p w:rsidRPr="00593C67" w:rsidR="00480D67" w:rsidP="00480D67" w:rsidRDefault="00480D67" w14:paraId="6474A5B5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2"/>
        <w:rPr>
          <w:rFonts w:ascii="Muller Bold" w:hAnsi="Muller Bold"/>
          <w:b w:val="0"/>
          <w:bCs/>
          <w:sz w:val="20"/>
        </w:rPr>
      </w:pPr>
      <w:bookmarkStart w:name="_Toc199394968" w:id="5"/>
      <w:bookmarkStart w:name="_Toc199424689" w:id="6"/>
      <w:bookmarkStart w:name="OLE_LINK3" w:id="7"/>
      <w:bookmarkStart w:name="OLE_LINK4" w:id="8"/>
      <w:bookmarkStart w:name="OLE_LINK7" w:id="9"/>
      <w:bookmarkStart w:name="_Toc78799228" w:id="10"/>
      <w:r w:rsidRPr="00480D67">
        <w:rPr>
          <w:rFonts w:ascii="Muller Bold" w:hAnsi="Muller Bold"/>
          <w:b w:val="0"/>
          <w:bCs/>
          <w:sz w:val="20"/>
        </w:rPr>
        <w:t>Historial del Documento</w:t>
      </w:r>
      <w:bookmarkEnd w:id="5"/>
      <w:bookmarkEnd w:id="6"/>
      <w:bookmarkEnd w:id="10"/>
    </w:p>
    <w:tbl>
      <w:tblPr>
        <w:tblStyle w:val="Tablaprofesional"/>
        <w:tblW w:w="0" w:type="auto"/>
        <w:tblLook w:val="01E0" w:firstRow="1" w:lastRow="1" w:firstColumn="1" w:lastColumn="1" w:noHBand="0" w:noVBand="0"/>
      </w:tblPr>
      <w:tblGrid>
        <w:gridCol w:w="5334"/>
        <w:gridCol w:w="1620"/>
        <w:gridCol w:w="1759"/>
      </w:tblGrid>
      <w:tr w:rsidRPr="00480D67" w:rsidR="00480D67" w:rsidTr="7E46727D" w14:paraId="04F941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713" w:type="dxa"/>
            <w:gridSpan w:val="3"/>
            <w:tcBorders>
              <w:top w:val="nil"/>
              <w:left w:val="single" w:color="FFFFFF" w:themeColor="background1" w:sz="6" w:space="0"/>
              <w:bottom w:val="nil"/>
              <w:right w:val="single" w:color="FFFFFF" w:themeColor="background1" w:sz="6" w:space="0"/>
            </w:tcBorders>
            <w:tcMar/>
          </w:tcPr>
          <w:p w:rsidRPr="00480D67" w:rsidR="001742CE" w:rsidP="00415678" w:rsidRDefault="00480D67" w14:paraId="6A060BA2" w14:textId="77777777">
            <w:pPr>
              <w:rPr>
                <w:rFonts w:ascii="Muller Bold" w:hAnsi="Muller Bold" w:cs="Tahoma"/>
                <w:b w:val="0"/>
                <w:bCs w:val="0"/>
                <w:sz w:val="20"/>
              </w:rPr>
            </w:pPr>
            <w:r w:rsidRPr="00480D67">
              <w:rPr>
                <w:rFonts w:ascii="Muller Bold" w:hAnsi="Muller Bold" w:cs="Tahoma"/>
                <w:b w:val="0"/>
                <w:bCs w:val="0"/>
                <w:sz w:val="20"/>
              </w:rPr>
              <w:t>Información del Documento</w:t>
            </w:r>
          </w:p>
        </w:tc>
      </w:tr>
      <w:tr w:rsidRPr="00B366EA" w:rsidR="00480D67" w:rsidTr="7E46727D" w14:paraId="2097057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34" w:type="dxa"/>
            <w:tcBorders>
              <w:top w:val="nil"/>
            </w:tcBorders>
            <w:tcMar/>
          </w:tcPr>
          <w:p w:rsidRPr="00480D67" w:rsidR="00480D67" w:rsidP="00415678" w:rsidRDefault="00480D67" w14:paraId="69605FFF" w14:textId="77777777">
            <w:pPr>
              <w:tabs>
                <w:tab w:val="left" w:pos="2646"/>
              </w:tabs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Observaciones</w:t>
            </w:r>
            <w:r w:rsidRPr="00480D67">
              <w:rPr>
                <w:rFonts w:ascii="Muller Light" w:hAnsi="Muller Light" w:cs="Tahoma"/>
                <w:b/>
                <w:bCs/>
                <w:sz w:val="20"/>
              </w:rPr>
              <w:tab/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tcBorders>
              <w:top w:val="nil"/>
            </w:tcBorders>
            <w:tcMar/>
          </w:tcPr>
          <w:p w:rsidRPr="00480D67" w:rsidR="00480D67" w:rsidP="00415678" w:rsidRDefault="00480D67" w14:paraId="314FB9FD" w14:textId="77777777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Modificado por…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9" w:type="dxa"/>
            <w:tcBorders>
              <w:top w:val="nil"/>
            </w:tcBorders>
            <w:tcMar/>
          </w:tcPr>
          <w:p w:rsidRPr="00480D67" w:rsidR="00480D67" w:rsidP="00415678" w:rsidRDefault="00480D67" w14:paraId="5A9EFE84" w14:textId="77777777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Fecha</w:t>
            </w:r>
          </w:p>
        </w:tc>
      </w:tr>
      <w:tr w:rsidRPr="00B366EA" w:rsidR="00480D67" w:rsidTr="7E46727D" w14:paraId="70731EE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34" w:type="dxa"/>
            <w:tcMar/>
          </w:tcPr>
          <w:p w:rsidRPr="00480D67" w:rsidR="00480D67" w:rsidP="7E46727D" w:rsidRDefault="00480D67" w14:paraId="5CB97534" w14:noSpellErr="1" w14:textId="09870843">
            <w:pPr>
              <w:tabs>
                <w:tab w:val="left" w:pos="2646"/>
              </w:tabs>
              <w:rPr>
                <w:rFonts w:ascii="Muller Light" w:hAnsi="Muller Light" w:cs="Arial"/>
                <w:sz w:val="20"/>
                <w:szCs w:val="20"/>
              </w:rPr>
            </w:pPr>
            <w:r w:rsidRPr="7E46727D" w:rsidR="00480D67">
              <w:rPr>
                <w:rFonts w:ascii="Muller Light" w:hAnsi="Muller Light" w:cs="Arial"/>
                <w:sz w:val="20"/>
                <w:szCs w:val="20"/>
                <w:lang w:val="es-ES"/>
              </w:rPr>
              <w:t xml:space="preserve"> </w:t>
            </w:r>
            <w:r w:rsidRPr="7E46727D" w:rsidR="028A21E5">
              <w:rPr>
                <w:rFonts w:ascii="Muller Light" w:hAnsi="Muller Light" w:cs="Arial"/>
                <w:sz w:val="20"/>
                <w:szCs w:val="20"/>
                <w:lang w:val="es-ES"/>
              </w:rPr>
              <w:t>Se tiene pr</w:t>
            </w:r>
            <w:r w:rsidRPr="7E46727D" w:rsidR="028A21E5">
              <w:rPr>
                <w:rFonts w:ascii="Muller Light" w:hAnsi="Muller Light" w:cs="Arial"/>
                <w:sz w:val="20"/>
                <w:szCs w:val="20"/>
              </w:rPr>
              <w:t xml:space="preserve">oblemas por falta de conocimiento de </w:t>
            </w:r>
            <w:r w:rsidRPr="7E46727D" w:rsidR="261A163B">
              <w:rPr>
                <w:rFonts w:ascii="Muller Light" w:hAnsi="Muller Light" w:cs="Arial"/>
                <w:sz w:val="20"/>
                <w:szCs w:val="20"/>
              </w:rPr>
              <w:t>conexión</w:t>
            </w:r>
            <w:r w:rsidRPr="7E46727D" w:rsidR="028A21E5">
              <w:rPr>
                <w:rFonts w:ascii="Muller Light" w:hAnsi="Muller Light" w:cs="Arial"/>
                <w:sz w:val="20"/>
                <w:szCs w:val="20"/>
              </w:rPr>
              <w:t xml:space="preserve"> con base de datos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  <w:tcMar/>
          </w:tcPr>
          <w:p w:rsidRPr="00480D67" w:rsidR="00480D67" w:rsidP="7E46727D" w:rsidRDefault="00480D67" w14:paraId="51D236F6" w14:textId="72E20111">
            <w:pPr>
              <w:pStyle w:val="Encabezado"/>
              <w:tabs>
                <w:tab w:val="clear" w:leader="none" w:pos="4252"/>
                <w:tab w:val="clear" w:leader="none" w:pos="8504"/>
              </w:tabs>
              <w:spacing w:line="240" w:lineRule="atLeas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E46727D" w:rsidR="4D00F7C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Amao</w:t>
            </w:r>
            <w:r w:rsidRPr="7E46727D" w:rsidR="4D00F7C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Carpio, Jorge Alexander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9" w:type="dxa"/>
            <w:tcMar/>
          </w:tcPr>
          <w:p w:rsidR="00480D67" w:rsidP="00415678" w:rsidRDefault="00480D67" w14:paraId="08936ADD" w14:textId="77777777">
            <w:pPr>
              <w:rPr>
                <w:rFonts w:ascii="Muller Light" w:hAnsi="Muller Light" w:cs="Arial"/>
                <w:bCs/>
                <w:sz w:val="20"/>
              </w:rPr>
            </w:pPr>
          </w:p>
          <w:p w:rsidRPr="00480D67" w:rsidR="001742CE" w:rsidP="7E46727D" w:rsidRDefault="001742CE" w14:paraId="1A775E8E" w14:noSpellErr="1" w14:textId="722E5645">
            <w:pPr>
              <w:rPr>
                <w:rFonts w:ascii="Muller Light" w:hAnsi="Muller Light" w:cs="Arial"/>
                <w:sz w:val="20"/>
                <w:szCs w:val="20"/>
              </w:rPr>
            </w:pPr>
            <w:r w:rsidRPr="7E46727D" w:rsidR="51D1E75E">
              <w:rPr>
                <w:rFonts w:ascii="Muller Light" w:hAnsi="Muller Light" w:cs="Arial"/>
                <w:sz w:val="20"/>
                <w:szCs w:val="20"/>
              </w:rPr>
              <w:t>31/1</w:t>
            </w:r>
            <w:r w:rsidRPr="7E46727D" w:rsidR="4AE05327">
              <w:rPr>
                <w:rFonts w:ascii="Muller Light" w:hAnsi="Muller Light" w:cs="Arial"/>
                <w:sz w:val="20"/>
                <w:szCs w:val="20"/>
              </w:rPr>
              <w:t>0</w:t>
            </w:r>
            <w:r w:rsidRPr="7E46727D" w:rsidR="51D1E75E">
              <w:rPr>
                <w:rFonts w:ascii="Muller Light" w:hAnsi="Muller Light" w:cs="Arial"/>
                <w:sz w:val="20"/>
                <w:szCs w:val="20"/>
              </w:rPr>
              <w:t>/25</w:t>
            </w:r>
          </w:p>
        </w:tc>
      </w:tr>
    </w:tbl>
    <w:p w:rsidRPr="0012299B" w:rsidR="0012299B" w:rsidP="0012299B" w:rsidRDefault="001742CE" w14:paraId="0B74D83D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name="_Toc78799229" w:id="11"/>
      <w:bookmarkEnd w:id="7"/>
      <w:bookmarkEnd w:id="8"/>
      <w:bookmarkEnd w:id="9"/>
      <w:r>
        <w:rPr>
          <w:rFonts w:ascii="Muller Bold" w:hAnsi="Muller Bold" w:cs="Tahoma"/>
          <w:b w:val="0"/>
          <w:bCs/>
          <w:sz w:val="20"/>
        </w:rPr>
        <w:t>INFORMACIÓN DEL DOCUMENTO</w:t>
      </w:r>
      <w:bookmarkEnd w:id="11"/>
    </w:p>
    <w:p w:rsidRPr="0012299B" w:rsidR="0012299B" w:rsidP="0012299B" w:rsidRDefault="001742CE" w14:paraId="1C9853AF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78799230" w:id="12"/>
      <w:r>
        <w:rPr>
          <w:rFonts w:ascii="Muller Bold" w:hAnsi="Muller Bold" w:cs="Tahoma"/>
          <w:b w:val="0"/>
          <w:sz w:val="20"/>
        </w:rPr>
        <w:t>Situación actual</w:t>
      </w:r>
      <w:bookmarkEnd w:id="12"/>
    </w:p>
    <w:tbl>
      <w:tblPr>
        <w:tblW w:w="7938" w:type="dxa"/>
        <w:tblInd w:w="358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4A0" w:firstRow="1" w:lastRow="0" w:firstColumn="1" w:lastColumn="0" w:noHBand="0" w:noVBand="1"/>
      </w:tblPr>
      <w:tblGrid>
        <w:gridCol w:w="7938"/>
      </w:tblGrid>
      <w:tr w:rsidRPr="0008185C" w:rsidR="00480D67" w:rsidTr="7E46727D" w14:paraId="5CD00CBB" w14:textId="77777777">
        <w:tc>
          <w:tcPr>
            <w:tcW w:w="79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Pr="00B20FC5" w:rsidR="001742CE" w:rsidP="7E46727D" w:rsidRDefault="001742CE" w14:paraId="18ADC0F4" w14:noSpellErr="1" w14:textId="295B36AF">
            <w:pPr>
              <w:rPr>
                <w:sz w:val="20"/>
                <w:szCs w:val="20"/>
                <w:lang w:val="es-ES"/>
              </w:rPr>
            </w:pPr>
            <w:r w:rsidRPr="7E46727D" w:rsidR="607361C9">
              <w:rPr>
                <w:sz w:val="20"/>
                <w:szCs w:val="20"/>
                <w:lang w:val="es-ES"/>
              </w:rPr>
              <w:t>Se nor</w:t>
            </w:r>
            <w:r w:rsidRPr="7E46727D" w:rsidR="130E0833">
              <w:rPr>
                <w:sz w:val="20"/>
                <w:szCs w:val="20"/>
                <w:lang w:val="es-ES"/>
              </w:rPr>
              <w:t xml:space="preserve">malizo, creo y relaciono </w:t>
            </w:r>
            <w:r w:rsidRPr="7E46727D" w:rsidR="130E0833">
              <w:rPr>
                <w:sz w:val="20"/>
                <w:szCs w:val="20"/>
                <w:lang w:val="es-ES"/>
              </w:rPr>
              <w:t>la base</w:t>
            </w:r>
            <w:r w:rsidRPr="7E46727D" w:rsidR="130E0833">
              <w:rPr>
                <w:sz w:val="20"/>
                <w:szCs w:val="20"/>
                <w:lang w:val="es-ES"/>
              </w:rPr>
              <w:t xml:space="preserve"> de datos</w:t>
            </w:r>
          </w:p>
        </w:tc>
      </w:tr>
    </w:tbl>
    <w:p w:rsidR="00480D67" w:rsidP="00DB4916" w:rsidRDefault="001742CE" w14:paraId="348555B3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name="_Toc78799231" w:id="13"/>
      <w:r>
        <w:rPr>
          <w:rFonts w:ascii="Muller Bold" w:hAnsi="Muller Bold" w:cs="Tahoma"/>
          <w:b w:val="0"/>
          <w:bCs/>
          <w:sz w:val="20"/>
        </w:rPr>
        <w:t>NORMALIZACIÓN</w:t>
      </w:r>
      <w:bookmarkEnd w:id="13"/>
    </w:p>
    <w:p w:rsidRPr="00DB4916" w:rsidR="00DB4916" w:rsidP="7E46727D" w:rsidRDefault="001742CE" w14:paraId="7A357FDA" w14:textId="77777777" w14:noSpellErr="1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bCs w:val="0"/>
          <w:sz w:val="20"/>
          <w:szCs w:val="20"/>
        </w:rPr>
      </w:pPr>
      <w:bookmarkStart w:name="_Toc78799232" w:id="14"/>
      <w:r w:rsidRPr="7E46727D" w:rsidR="001742CE">
        <w:rPr>
          <w:rFonts w:ascii="Muller Bold" w:hAnsi="Muller Bold" w:cs="Tahoma"/>
          <w:b w:val="0"/>
          <w:bCs w:val="0"/>
          <w:sz w:val="20"/>
          <w:szCs w:val="20"/>
        </w:rPr>
        <w:t>Primera forma normal (incluye eliminación de los grupos repetitivos)</w:t>
      </w:r>
      <w:bookmarkEnd w:id="14"/>
    </w:p>
    <w:p w:rsidR="001742CE" w:rsidP="7E46727D" w:rsidRDefault="001742CE" w14:paraId="5042D65D" w14:textId="5BC03549">
      <w:pPr>
        <w:pStyle w:val="Normal"/>
        <w:tabs>
          <w:tab w:val="clear" w:leader="none" w:pos="1427"/>
          <w:tab w:val="num" w:leader="none" w:pos="576"/>
        </w:tabs>
      </w:pPr>
      <w:r w:rsidR="2489083B">
        <w:drawing>
          <wp:inline wp14:editId="12E0E01E" wp14:anchorId="54FD6C4B">
            <wp:extent cx="5600700" cy="1200150"/>
            <wp:effectExtent l="0" t="0" r="0" b="0"/>
            <wp:docPr id="422071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071954" name=""/>
                    <pic:cNvPicPr/>
                  </pic:nvPicPr>
                  <pic:blipFill>
                    <a:blip xmlns:r="http://schemas.openxmlformats.org/officeDocument/2006/relationships" r:embed="rId11714798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CC579B">
        <w:drawing>
          <wp:inline wp14:editId="5701023D" wp14:anchorId="2F5A0A9E">
            <wp:extent cx="5600700" cy="1276350"/>
            <wp:effectExtent l="0" t="0" r="0" b="0"/>
            <wp:docPr id="47087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87977" name=""/>
                    <pic:cNvPicPr/>
                  </pic:nvPicPr>
                  <pic:blipFill>
                    <a:blip xmlns:r="http://schemas.openxmlformats.org/officeDocument/2006/relationships" r:embed="rId328826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CC579B">
        <w:drawing>
          <wp:inline wp14:editId="0480E8CF" wp14:anchorId="09BE9C7E">
            <wp:extent cx="2543530" cy="2017046"/>
            <wp:effectExtent l="0" t="0" r="0" b="0"/>
            <wp:docPr id="1283802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802324" name=""/>
                    <pic:cNvPicPr/>
                  </pic:nvPicPr>
                  <pic:blipFill>
                    <a:blip xmlns:r="http://schemas.openxmlformats.org/officeDocument/2006/relationships" r:embed="rId304576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3530" cy="201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2CE" w:rsidP="00476585" w:rsidRDefault="001742CE" w14:paraId="2F269B7B" w14:textId="77777777"/>
    <w:p w:rsidR="001742CE" w:rsidP="00476585" w:rsidRDefault="001742CE" w14:paraId="77279486" w14:textId="77777777"/>
    <w:p w:rsidR="00264544" w:rsidP="7E46727D" w:rsidRDefault="001742CE" w14:paraId="4C6F5CE4" w14:textId="77777777" w14:noSpellErr="1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bCs w:val="0"/>
          <w:sz w:val="20"/>
          <w:szCs w:val="20"/>
        </w:rPr>
      </w:pPr>
      <w:bookmarkStart w:name="_Toc78799233" w:id="17"/>
      <w:r w:rsidRPr="7E46727D" w:rsidR="001742CE">
        <w:rPr>
          <w:rFonts w:ascii="Muller Bold" w:hAnsi="Muller Bold" w:cs="Tahoma"/>
          <w:b w:val="0"/>
          <w:bCs w:val="0"/>
          <w:sz w:val="20"/>
          <w:szCs w:val="20"/>
        </w:rPr>
        <w:t xml:space="preserve">Segunda forma normal (Asegura que todas las columnas que no son llave sean completamente </w:t>
      </w:r>
      <w:r w:rsidRPr="7E46727D" w:rsidR="00B535BB">
        <w:rPr>
          <w:rFonts w:ascii="Muller Bold" w:hAnsi="Muller Bold" w:cs="Tahoma"/>
          <w:b w:val="0"/>
          <w:bCs w:val="0"/>
          <w:sz w:val="20"/>
          <w:szCs w:val="20"/>
        </w:rPr>
        <w:t>dependientes</w:t>
      </w:r>
      <w:r w:rsidRPr="7E46727D" w:rsidR="001742CE">
        <w:rPr>
          <w:rFonts w:ascii="Muller Bold" w:hAnsi="Muller Bold" w:cs="Tahoma"/>
          <w:b w:val="0"/>
          <w:bCs w:val="0"/>
          <w:sz w:val="20"/>
          <w:szCs w:val="20"/>
        </w:rPr>
        <w:t xml:space="preserve"> de la llave primaria</w:t>
      </w:r>
      <w:bookmarkEnd w:id="17"/>
    </w:p>
    <w:p w:rsidR="00264544" w:rsidP="7E46727D" w:rsidRDefault="00264544" w14:paraId="674B765C" w14:textId="3AFEF5F4">
      <w:pPr>
        <w:pStyle w:val="Normal"/>
        <w:tabs>
          <w:tab w:val="clear" w:leader="none" w:pos="1427"/>
          <w:tab w:val="num" w:leader="none" w:pos="576"/>
        </w:tabs>
        <w:spacing w:line="240" w:lineRule="auto"/>
      </w:pPr>
      <w:r w:rsidR="76CEB5E8">
        <w:drawing>
          <wp:inline wp14:editId="6D6182B0" wp14:anchorId="3537D649">
            <wp:extent cx="5600700" cy="1419225"/>
            <wp:effectExtent l="0" t="0" r="0" b="0"/>
            <wp:docPr id="1505464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464659" name=""/>
                    <pic:cNvPicPr/>
                  </pic:nvPicPr>
                  <pic:blipFill>
                    <a:blip xmlns:r="http://schemas.openxmlformats.org/officeDocument/2006/relationships" r:embed="rId16123804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803F8B">
        <w:drawing>
          <wp:inline wp14:editId="62D66DD1" wp14:anchorId="0C2FD4B8">
            <wp:extent cx="4921250" cy="1598569"/>
            <wp:effectExtent l="0" t="0" r="0" b="0"/>
            <wp:docPr id="246161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161883" name=""/>
                    <pic:cNvPicPr/>
                  </pic:nvPicPr>
                  <pic:blipFill>
                    <a:blip xmlns:r="http://schemas.openxmlformats.org/officeDocument/2006/relationships" r:embed="rId1031738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1250" cy="159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803F8B">
        <w:drawing>
          <wp:inline wp14:editId="19ABA1D6" wp14:anchorId="4A5E5309">
            <wp:extent cx="1314087" cy="1600266"/>
            <wp:effectExtent l="0" t="0" r="0" b="0"/>
            <wp:docPr id="56038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38767" name=""/>
                    <pic:cNvPicPr/>
                  </pic:nvPicPr>
                  <pic:blipFill>
                    <a:blip xmlns:r="http://schemas.openxmlformats.org/officeDocument/2006/relationships" r:embed="rId1604074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4087" cy="16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964" w:rsidP="001742CE" w:rsidRDefault="00264544" w14:paraId="550897F7" w14:textId="7777777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name="_Toc78799234" w:id="18"/>
      <w:r>
        <w:rPr>
          <w:rFonts w:ascii="Muller Bold" w:hAnsi="Muller Bold" w:cs="Tahoma"/>
          <w:b w:val="0"/>
          <w:sz w:val="20"/>
        </w:rPr>
        <w:t>Tercera forma normal (Elimina cualquier dependencia transitiva)</w:t>
      </w:r>
      <w:bookmarkEnd w:id="18"/>
    </w:p>
    <w:p w:rsidR="00264544" w:rsidP="00264544" w:rsidRDefault="00264544" w14:paraId="45BAB1D3" w14:textId="77777777"/>
    <w:p w:rsidR="00264544" w:rsidP="00264544" w:rsidRDefault="00264544" w14:paraId="2644D65A" w14:textId="77777777"/>
    <w:p w:rsidR="00264544" w:rsidP="00264544" w:rsidRDefault="00264544" w14:paraId="39E00759" w14:textId="77777777"/>
    <w:p w:rsidR="00264544" w:rsidP="7E46727D" w:rsidRDefault="00264544" w14:paraId="617AB397" w14:textId="37233426">
      <w:pPr>
        <w:pStyle w:val="Normal"/>
      </w:pPr>
      <w:r w:rsidR="6127449A">
        <w:drawing>
          <wp:inline wp14:editId="358E10C4" wp14:anchorId="4BA8964E">
            <wp:extent cx="5600700" cy="2162175"/>
            <wp:effectExtent l="0" t="0" r="0" b="0"/>
            <wp:docPr id="1782386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386599" name=""/>
                    <pic:cNvPicPr/>
                  </pic:nvPicPr>
                  <pic:blipFill>
                    <a:blip xmlns:r="http://schemas.openxmlformats.org/officeDocument/2006/relationships" r:embed="rId1744933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544" w:rsidP="7E46727D" w:rsidRDefault="00264544" w14:paraId="6286B433" w14:textId="4545D841">
      <w:pPr>
        <w:pStyle w:val="Normal"/>
      </w:pPr>
      <w:r w:rsidR="6127449A">
        <w:drawing>
          <wp:inline wp14:editId="0AA92293" wp14:anchorId="0E868EF5">
            <wp:extent cx="5600700" cy="1924050"/>
            <wp:effectExtent l="0" t="0" r="0" b="0"/>
            <wp:docPr id="157887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87978" name=""/>
                    <pic:cNvPicPr/>
                  </pic:nvPicPr>
                  <pic:blipFill>
                    <a:blip xmlns:r="http://schemas.openxmlformats.org/officeDocument/2006/relationships" r:embed="rId8547031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27449A">
        <w:drawing>
          <wp:inline wp14:editId="06ABED53" wp14:anchorId="2401685F">
            <wp:extent cx="5600700" cy="2486025"/>
            <wp:effectExtent l="0" t="0" r="0" b="0"/>
            <wp:docPr id="62930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30180" name=""/>
                    <pic:cNvPicPr/>
                  </pic:nvPicPr>
                  <pic:blipFill>
                    <a:blip xmlns:r="http://schemas.openxmlformats.org/officeDocument/2006/relationships" r:embed="rId4167196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14F1" w:rsidR="00264544" w:rsidP="005314F1" w:rsidRDefault="00264544" w14:paraId="52657BFE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name="_Toc78799235" w:id="19"/>
      <w:r w:rsidRPr="005314F1">
        <w:rPr>
          <w:rFonts w:ascii="Muller Bold" w:hAnsi="Muller Bold" w:cs="Tahoma"/>
          <w:b w:val="0"/>
          <w:bCs/>
          <w:sz w:val="20"/>
        </w:rPr>
        <w:t>DIAGRAMA CONCEPTUAL</w:t>
      </w:r>
      <w:bookmarkEnd w:id="19"/>
    </w:p>
    <w:p w:rsidR="00264544" w:rsidP="00264544" w:rsidRDefault="00264544" w14:paraId="1A52B2D1" w14:textId="77777777"/>
    <w:p w:rsidR="00264544" w:rsidP="7E46727D" w:rsidRDefault="00264544" w14:paraId="71A2B2D8" w14:textId="1690A569">
      <w:pPr>
        <w:pStyle w:val="Normal"/>
      </w:pPr>
      <w:r w:rsidR="36B0A382">
        <w:drawing>
          <wp:inline wp14:editId="7118C9D1" wp14:anchorId="487298D3">
            <wp:extent cx="6024995" cy="2951018"/>
            <wp:effectExtent l="0" t="0" r="0" b="0"/>
            <wp:docPr id="1607402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402527" name=""/>
                    <pic:cNvPicPr/>
                  </pic:nvPicPr>
                  <pic:blipFill>
                    <a:blip xmlns:r="http://schemas.openxmlformats.org/officeDocument/2006/relationships" r:embed="rId2097655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4995" cy="29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314F1" w:rsidR="00264544" w:rsidP="78617F2E" w:rsidRDefault="00264544" w14:paraId="486AF4B1" w14:noSpellErr="1" w14:textId="5A1793CB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 w:val="0"/>
          <w:sz w:val="20"/>
          <w:szCs w:val="20"/>
        </w:rPr>
      </w:pPr>
      <w:bookmarkStart w:name="_Toc78799236" w:id="20"/>
      <w:r w:rsidRPr="78617F2E" w:rsidR="00264544">
        <w:rPr>
          <w:rFonts w:ascii="Muller Bold" w:hAnsi="Muller Bold" w:cs="Tahoma"/>
          <w:b w:val="0"/>
          <w:bCs w:val="0"/>
          <w:sz w:val="20"/>
          <w:szCs w:val="20"/>
        </w:rPr>
        <w:t xml:space="preserve">DIAGRAMA </w:t>
      </w:r>
      <w:bookmarkEnd w:id="20"/>
      <w:r w:rsidRPr="78617F2E" w:rsidR="009F1AD0">
        <w:rPr>
          <w:rFonts w:ascii="Muller Bold" w:hAnsi="Muller Bold" w:cs="Tahoma"/>
          <w:b w:val="0"/>
          <w:bCs w:val="0"/>
          <w:sz w:val="20"/>
          <w:szCs w:val="20"/>
        </w:rPr>
        <w:t>FÍSICO</w:t>
      </w:r>
      <w:r w:rsidRPr="78617F2E" w:rsidR="3F0402D2">
        <w:rPr>
          <w:rFonts w:ascii="Muller Bold" w:hAnsi="Muller Bold" w:cs="Tahoma"/>
          <w:b w:val="0"/>
          <w:bCs w:val="0"/>
          <w:sz w:val="20"/>
          <w:szCs w:val="20"/>
        </w:rPr>
        <w:t>&lt;</w:t>
      </w:r>
    </w:p>
    <w:p w:rsidR="00264544" w:rsidP="7E46727D" w:rsidRDefault="00264544" w14:paraId="6419E668" w14:textId="0E32928B">
      <w:pPr>
        <w:pStyle w:val="Normal"/>
      </w:pPr>
      <w:r w:rsidR="3816C88A">
        <w:drawing>
          <wp:inline wp14:editId="41C73B8E" wp14:anchorId="5411B327">
            <wp:extent cx="6162675" cy="4438650"/>
            <wp:effectExtent l="0" t="0" r="0" b="0"/>
            <wp:docPr id="708390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390436" name=""/>
                    <pic:cNvPicPr/>
                  </pic:nvPicPr>
                  <pic:blipFill>
                    <a:blip xmlns:r="http://schemas.openxmlformats.org/officeDocument/2006/relationships" r:embed="rId1319970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6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C0767" w:rsidR="00264544" w:rsidP="00CC0767" w:rsidRDefault="00264544" w14:paraId="7E11C103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name="_Toc78799237" w:id="21"/>
      <w:r w:rsidRPr="00CC0767">
        <w:rPr>
          <w:rFonts w:ascii="Muller Bold" w:hAnsi="Muller Bold" w:cs="Tahoma"/>
          <w:b w:val="0"/>
          <w:bCs/>
          <w:sz w:val="20"/>
        </w:rPr>
        <w:t>DICCIONARIO DE DATOS</w:t>
      </w:r>
      <w:bookmarkEnd w:id="21"/>
    </w:p>
    <w:p w:rsidR="00264544" w:rsidP="005E1F4A" w:rsidRDefault="00264544" w14:paraId="0A268761" w14:textId="77777777">
      <w:pPr>
        <w:pStyle w:val="Ttulo2"/>
        <w:tabs>
          <w:tab w:val="clear" w:pos="1427"/>
        </w:tabs>
        <w:ind w:left="709"/>
        <w:rPr>
          <w:rFonts w:ascii="Muller Bold" w:hAnsi="Muller Bold"/>
          <w:b w:val="0"/>
          <w:sz w:val="20"/>
        </w:rPr>
      </w:pPr>
      <w:bookmarkStart w:name="_Toc199310232" w:id="22"/>
      <w:bookmarkStart w:name="_Toc78799238" w:id="23"/>
      <w:r w:rsidRPr="005E1F4A">
        <w:rPr>
          <w:rFonts w:ascii="Muller Bold" w:hAnsi="Muller Bold"/>
          <w:b w:val="0"/>
          <w:sz w:val="20"/>
        </w:rPr>
        <w:t>Lista de Tablas</w:t>
      </w:r>
      <w:bookmarkEnd w:id="22"/>
      <w:bookmarkEnd w:id="23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3"/>
        <w:gridCol w:w="2846"/>
        <w:gridCol w:w="5157"/>
      </w:tblGrid>
      <w:tr w:rsidRPr="0075383B" w:rsidR="00C31721" w:rsidTr="37D7194D" w14:paraId="0FFA4306" w14:textId="77777777">
        <w:tc>
          <w:tcPr>
            <w:tcW w:w="456" w:type="pct"/>
            <w:shd w:val="clear" w:color="auto" w:fill="000000" w:themeFill="text1"/>
            <w:tcMar/>
          </w:tcPr>
          <w:p w:rsidRPr="00264544" w:rsidR="00C31721" w:rsidP="00C46EFD" w:rsidRDefault="00C31721" w14:paraId="03244E50" w14:textId="77777777">
            <w:pPr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proofErr w:type="spellStart"/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ITEM</w:t>
            </w:r>
            <w:proofErr w:type="spellEnd"/>
          </w:p>
        </w:tc>
        <w:tc>
          <w:tcPr>
            <w:tcW w:w="1616" w:type="pct"/>
            <w:shd w:val="clear" w:color="auto" w:fill="000000" w:themeFill="text1"/>
            <w:tcMar/>
          </w:tcPr>
          <w:p w:rsidRPr="00264544" w:rsidR="00C31721" w:rsidP="00C46EFD" w:rsidRDefault="00C31721" w14:paraId="22DCFDC6" w14:textId="77777777">
            <w:pPr>
              <w:jc w:val="left"/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NOMBRE DE LA TABLA</w:t>
            </w:r>
          </w:p>
        </w:tc>
        <w:tc>
          <w:tcPr>
            <w:tcW w:w="2928" w:type="pct"/>
            <w:shd w:val="clear" w:color="auto" w:fill="000000" w:themeFill="text1"/>
            <w:tcMar/>
          </w:tcPr>
          <w:p w:rsidRPr="00264544" w:rsidR="00C31721" w:rsidP="00C46EFD" w:rsidRDefault="00C31721" w14:paraId="13005CF1" w14:textId="77777777">
            <w:pPr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proofErr w:type="spellStart"/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DESCRIPCION</w:t>
            </w:r>
            <w:proofErr w:type="spellEnd"/>
          </w:p>
        </w:tc>
      </w:tr>
      <w:tr w:rsidRPr="003332B3" w:rsidR="00C31721" w:rsidTr="37D7194D" w14:paraId="38D13FEF" w14:textId="77777777">
        <w:tc>
          <w:tcPr>
            <w:tcW w:w="456" w:type="pct"/>
            <w:shd w:val="clear" w:color="auto" w:fill="auto"/>
            <w:tcMar/>
          </w:tcPr>
          <w:p w:rsidRPr="00264544" w:rsidR="00C31721" w:rsidP="00C46EFD" w:rsidRDefault="00C31721" w14:paraId="0EE9FCDF" w14:textId="77777777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1</w:t>
            </w:r>
          </w:p>
        </w:tc>
        <w:tc>
          <w:tcPr>
            <w:tcW w:w="1616" w:type="pct"/>
            <w:shd w:val="clear" w:color="auto" w:fill="auto"/>
            <w:tcMar/>
          </w:tcPr>
          <w:p w:rsidR="7E46727D" w:rsidP="37D7194D" w:rsidRDefault="7E46727D" w14:paraId="0363E563" w14:textId="0E0950E0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7D7194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GUIA MADRE</w:t>
            </w:r>
          </w:p>
        </w:tc>
        <w:tc>
          <w:tcPr>
            <w:tcW w:w="2928" w:type="pct"/>
            <w:shd w:val="clear" w:color="auto" w:fill="auto"/>
            <w:tcMar/>
          </w:tcPr>
          <w:p w:rsidR="7E46727D" w:rsidP="7E46727D" w:rsidRDefault="7E46727D" w14:paraId="5A426D76" w14:textId="5E68D8B4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CONTIENE LA “MAWB” CON EL CUAL SERA TRABAJADA LA CARGA</w:t>
            </w:r>
          </w:p>
        </w:tc>
      </w:tr>
      <w:tr w:rsidRPr="003332B3" w:rsidR="00C31721" w:rsidTr="37D7194D" w14:paraId="4B5FDDA7" w14:textId="77777777">
        <w:tc>
          <w:tcPr>
            <w:tcW w:w="456" w:type="pct"/>
            <w:shd w:val="clear" w:color="auto" w:fill="auto"/>
            <w:tcMar/>
          </w:tcPr>
          <w:p w:rsidRPr="00264544" w:rsidR="00C31721" w:rsidP="00C46EFD" w:rsidRDefault="00C31721" w14:paraId="4E8E8100" w14:textId="77777777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2</w:t>
            </w:r>
          </w:p>
        </w:tc>
        <w:tc>
          <w:tcPr>
            <w:tcW w:w="1616" w:type="pct"/>
            <w:shd w:val="clear" w:color="auto" w:fill="auto"/>
            <w:tcMar/>
          </w:tcPr>
          <w:p w:rsidR="7E46727D" w:rsidP="7E46727D" w:rsidRDefault="7E46727D" w14:paraId="112AB683" w14:textId="178DA241">
            <w:pPr>
              <w:spacing w:before="0" w:beforeAutospacing="off" w:after="0" w:afterAutospacing="off" w:line="240" w:lineRule="atLeast"/>
              <w:ind w:left="0" w:right="0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GUIA HIJA</w:t>
            </w:r>
          </w:p>
        </w:tc>
        <w:tc>
          <w:tcPr>
            <w:tcW w:w="2928" w:type="pct"/>
            <w:shd w:val="clear" w:color="auto" w:fill="auto"/>
            <w:tcMar/>
          </w:tcPr>
          <w:p w:rsidR="7E46727D" w:rsidP="7E46727D" w:rsidRDefault="7E46727D" w14:paraId="44055E9B" w14:textId="06D98F62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CONTIENE LA “HAWB” CON EL CUAL SERA TRABAJADA LA CARGA</w:t>
            </w:r>
          </w:p>
        </w:tc>
      </w:tr>
      <w:tr w:rsidRPr="003332B3" w:rsidR="00C31721" w:rsidTr="37D7194D" w14:paraId="4E4C6AA0" w14:textId="77777777">
        <w:tc>
          <w:tcPr>
            <w:tcW w:w="456" w:type="pct"/>
            <w:shd w:val="clear" w:color="auto" w:fill="auto"/>
            <w:tcMar/>
          </w:tcPr>
          <w:p w:rsidRPr="00264544" w:rsidR="00C31721" w:rsidP="00C46EFD" w:rsidRDefault="00C31721" w14:paraId="37C72F34" w14:textId="77777777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3</w:t>
            </w:r>
          </w:p>
        </w:tc>
        <w:tc>
          <w:tcPr>
            <w:tcW w:w="1616" w:type="pct"/>
            <w:shd w:val="clear" w:color="auto" w:fill="auto"/>
            <w:tcMar/>
          </w:tcPr>
          <w:p w:rsidR="7E46727D" w:rsidP="7E46727D" w:rsidRDefault="7E46727D" w14:paraId="46048924" w14:textId="2BE22D64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 xml:space="preserve"> CUIDAD DE DESTINO</w:t>
            </w:r>
          </w:p>
        </w:tc>
        <w:tc>
          <w:tcPr>
            <w:tcW w:w="2928" w:type="pct"/>
            <w:shd w:val="clear" w:color="auto" w:fill="auto"/>
            <w:tcMar/>
          </w:tcPr>
          <w:p w:rsidR="7E46727D" w:rsidP="7E46727D" w:rsidRDefault="7E46727D" w14:paraId="4E74EB58" w14:textId="45F3AE65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CIUDAD DONDE LA CARGA SERÁ ENVIADA</w:t>
            </w:r>
          </w:p>
        </w:tc>
      </w:tr>
      <w:tr w:rsidRPr="003332B3" w:rsidR="00C31721" w:rsidTr="37D7194D" w14:paraId="455DE098" w14:textId="77777777">
        <w:tc>
          <w:tcPr>
            <w:tcW w:w="456" w:type="pct"/>
            <w:shd w:val="clear" w:color="auto" w:fill="auto"/>
            <w:tcMar/>
          </w:tcPr>
          <w:p w:rsidRPr="00264544" w:rsidR="00C31721" w:rsidP="00C46EFD" w:rsidRDefault="00C31721" w14:paraId="64A34FBE" w14:textId="77777777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4</w:t>
            </w:r>
          </w:p>
        </w:tc>
        <w:tc>
          <w:tcPr>
            <w:tcW w:w="1616" w:type="pct"/>
            <w:shd w:val="clear" w:color="auto" w:fill="auto"/>
            <w:tcMar/>
          </w:tcPr>
          <w:p w:rsidR="7E46727D" w:rsidP="7E46727D" w:rsidRDefault="7E46727D" w14:paraId="256ABF9B" w14:textId="2B729BC2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 xml:space="preserve"> EXPORTADOR</w:t>
            </w:r>
          </w:p>
        </w:tc>
        <w:tc>
          <w:tcPr>
            <w:tcW w:w="2928" w:type="pct"/>
            <w:shd w:val="clear" w:color="auto" w:fill="auto"/>
            <w:tcMar/>
          </w:tcPr>
          <w:p w:rsidR="7E46727D" w:rsidP="7E46727D" w:rsidRDefault="7E46727D" w14:paraId="3A14168E" w14:textId="02E0B1D6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EMPRESA QUE ENVIA CARGA AL EXTRANJERO</w:t>
            </w:r>
          </w:p>
        </w:tc>
      </w:tr>
      <w:tr w:rsidRPr="003332B3" w:rsidR="00C31721" w:rsidTr="37D7194D" w14:paraId="3748630D" w14:textId="77777777">
        <w:tc>
          <w:tcPr>
            <w:tcW w:w="456" w:type="pct"/>
            <w:shd w:val="clear" w:color="auto" w:fill="auto"/>
            <w:tcMar/>
          </w:tcPr>
          <w:p w:rsidRPr="00264544" w:rsidR="00C31721" w:rsidP="00C46EFD" w:rsidRDefault="00C31721" w14:paraId="3D7E0AB9" w14:textId="77777777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5</w:t>
            </w:r>
          </w:p>
        </w:tc>
        <w:tc>
          <w:tcPr>
            <w:tcW w:w="1616" w:type="pct"/>
            <w:shd w:val="clear" w:color="auto" w:fill="auto"/>
            <w:tcMar/>
          </w:tcPr>
          <w:p w:rsidR="7E46727D" w:rsidP="7E46727D" w:rsidRDefault="7E46727D" w14:paraId="6E6EFCCB" w14:textId="5D262920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 xml:space="preserve"> CONSIGNATARIO</w:t>
            </w:r>
          </w:p>
        </w:tc>
        <w:tc>
          <w:tcPr>
            <w:tcW w:w="2928" w:type="pct"/>
            <w:shd w:val="clear" w:color="auto" w:fill="auto"/>
            <w:tcMar/>
          </w:tcPr>
          <w:p w:rsidR="7E46727D" w:rsidP="7E46727D" w:rsidRDefault="7E46727D" w14:paraId="43B41CCA" w14:textId="35F5DBE4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EMPRESA QUE RECIBE LA CARGA EN EL DESTINO</w:t>
            </w:r>
          </w:p>
        </w:tc>
      </w:tr>
      <w:tr w:rsidRPr="003332B3" w:rsidR="00C31721" w:rsidTr="37D7194D" w14:paraId="0902E797" w14:textId="77777777">
        <w:trPr>
          <w:trHeight w:val="300"/>
        </w:trPr>
        <w:tc>
          <w:tcPr>
            <w:tcW w:w="456" w:type="pct"/>
            <w:shd w:val="clear" w:color="auto" w:fill="auto"/>
            <w:tcMar/>
          </w:tcPr>
          <w:p w:rsidRPr="00264544" w:rsidR="00C31721" w:rsidP="00C46EFD" w:rsidRDefault="00C31721" w14:paraId="6F0CBB8B" w14:textId="77777777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6</w:t>
            </w:r>
          </w:p>
        </w:tc>
        <w:tc>
          <w:tcPr>
            <w:tcW w:w="1616" w:type="pct"/>
            <w:shd w:val="clear" w:color="auto" w:fill="auto"/>
            <w:tcMar/>
          </w:tcPr>
          <w:p w:rsidR="7E46727D" w:rsidP="7E46727D" w:rsidRDefault="7E46727D" w14:paraId="0CFAA972" w14:textId="3D8C3E13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 xml:space="preserve">  AGENTE DE CARGA </w:t>
            </w:r>
          </w:p>
        </w:tc>
        <w:tc>
          <w:tcPr>
            <w:tcW w:w="2928" w:type="pct"/>
            <w:shd w:val="clear" w:color="auto" w:fill="auto"/>
            <w:tcMar/>
          </w:tcPr>
          <w:p w:rsidR="7E46727D" w:rsidP="7E46727D" w:rsidRDefault="7E46727D" w14:paraId="13CB9939" w14:textId="7C0E815B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LOGISTICA CON EL ALMACEN</w:t>
            </w:r>
          </w:p>
        </w:tc>
      </w:tr>
      <w:tr w:rsidRPr="003332B3" w:rsidR="00C31721" w:rsidTr="37D7194D" w14:paraId="272EA45B" w14:textId="77777777">
        <w:tc>
          <w:tcPr>
            <w:tcW w:w="456" w:type="pct"/>
            <w:shd w:val="clear" w:color="auto" w:fill="auto"/>
            <w:tcMar/>
          </w:tcPr>
          <w:p w:rsidRPr="00264544" w:rsidR="00C31721" w:rsidP="00C46EFD" w:rsidRDefault="00C31721" w14:paraId="4F7B4CAB" w14:textId="77777777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7</w:t>
            </w:r>
          </w:p>
        </w:tc>
        <w:tc>
          <w:tcPr>
            <w:tcW w:w="1616" w:type="pct"/>
            <w:shd w:val="clear" w:color="auto" w:fill="auto"/>
            <w:tcMar/>
          </w:tcPr>
          <w:p w:rsidR="7E46727D" w:rsidP="7E46727D" w:rsidRDefault="7E46727D" w14:paraId="04EDB7A8" w14:textId="7577CA4E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 xml:space="preserve"> TRANSPORTISTA</w:t>
            </w:r>
          </w:p>
        </w:tc>
        <w:tc>
          <w:tcPr>
            <w:tcW w:w="2928" w:type="pct"/>
            <w:shd w:val="clear" w:color="auto" w:fill="auto"/>
            <w:tcMar/>
          </w:tcPr>
          <w:p w:rsidR="7E46727D" w:rsidP="7E46727D" w:rsidRDefault="7E46727D" w14:paraId="1A7C5982" w14:textId="2D8B02DF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LLEVA LA CARGA AL ALMACEN</w:t>
            </w:r>
          </w:p>
        </w:tc>
      </w:tr>
      <w:tr w:rsidRPr="003332B3" w:rsidR="00C31721" w:rsidTr="37D7194D" w14:paraId="5FFDD6C4" w14:textId="77777777">
        <w:tc>
          <w:tcPr>
            <w:tcW w:w="456" w:type="pct"/>
            <w:shd w:val="clear" w:color="auto" w:fill="auto"/>
            <w:tcMar/>
          </w:tcPr>
          <w:p w:rsidRPr="00264544" w:rsidR="00C31721" w:rsidP="00C46EFD" w:rsidRDefault="00C31721" w14:paraId="4363F5C6" w14:textId="77777777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8</w:t>
            </w:r>
          </w:p>
        </w:tc>
        <w:tc>
          <w:tcPr>
            <w:tcW w:w="1616" w:type="pct"/>
            <w:shd w:val="clear" w:color="auto" w:fill="auto"/>
            <w:tcMar/>
          </w:tcPr>
          <w:p w:rsidR="7E46727D" w:rsidP="7E46727D" w:rsidRDefault="7E46727D" w14:paraId="652E1342" w14:textId="550B0FE3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 xml:space="preserve"> AGENTE DE ADUANAS</w:t>
            </w:r>
          </w:p>
        </w:tc>
        <w:tc>
          <w:tcPr>
            <w:tcW w:w="2928" w:type="pct"/>
            <w:shd w:val="clear" w:color="auto" w:fill="auto"/>
            <w:tcMar/>
          </w:tcPr>
          <w:p w:rsidR="7E46727D" w:rsidP="7E46727D" w:rsidRDefault="7E46727D" w14:paraId="3B52CCE2" w14:textId="04C83F85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LOGISTICA ENTRE TALMA Y SUNAT</w:t>
            </w:r>
          </w:p>
        </w:tc>
      </w:tr>
      <w:tr w:rsidRPr="003332B3" w:rsidR="00C31721" w:rsidTr="37D7194D" w14:paraId="6DD2DB7A" w14:textId="77777777">
        <w:tc>
          <w:tcPr>
            <w:tcW w:w="456" w:type="pct"/>
            <w:shd w:val="clear" w:color="auto" w:fill="auto"/>
            <w:tcMar/>
          </w:tcPr>
          <w:p w:rsidRPr="00264544" w:rsidR="00C31721" w:rsidP="00C46EFD" w:rsidRDefault="00C31721" w14:paraId="2824F8C4" w14:textId="77777777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9</w:t>
            </w:r>
          </w:p>
        </w:tc>
        <w:tc>
          <w:tcPr>
            <w:tcW w:w="1616" w:type="pct"/>
            <w:shd w:val="clear" w:color="auto" w:fill="auto"/>
            <w:tcMar/>
          </w:tcPr>
          <w:p w:rsidR="7E46727D" w:rsidP="7E46727D" w:rsidRDefault="7E46727D" w14:paraId="5AA5F3E8" w14:textId="21083557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 xml:space="preserve"> WAREHOUSE_RECEIPT</w:t>
            </w:r>
          </w:p>
        </w:tc>
        <w:tc>
          <w:tcPr>
            <w:tcW w:w="2928" w:type="pct"/>
            <w:shd w:val="clear" w:color="auto" w:fill="auto"/>
            <w:tcMar/>
          </w:tcPr>
          <w:p w:rsidR="7E46727D" w:rsidP="7E46727D" w:rsidRDefault="7E46727D" w14:paraId="14F1B1A5" w14:textId="3CC24172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DOCUMENTO FINAL PARA LA SALIDA DE LA CARGA</w:t>
            </w:r>
          </w:p>
        </w:tc>
      </w:tr>
      <w:tr w:rsidRPr="003332B3" w:rsidR="00C31721" w:rsidTr="37D7194D" w14:paraId="70AA3351" w14:textId="77777777">
        <w:tc>
          <w:tcPr>
            <w:tcW w:w="456" w:type="pct"/>
            <w:shd w:val="clear" w:color="auto" w:fill="auto"/>
            <w:tcMar/>
          </w:tcPr>
          <w:p w:rsidRPr="00264544" w:rsidR="00C31721" w:rsidP="00C46EFD" w:rsidRDefault="00C31721" w14:paraId="4D3AC52A" w14:textId="77777777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10</w:t>
            </w:r>
          </w:p>
        </w:tc>
        <w:tc>
          <w:tcPr>
            <w:tcW w:w="1616" w:type="pct"/>
            <w:shd w:val="clear" w:color="auto" w:fill="auto"/>
            <w:tcMar/>
          </w:tcPr>
          <w:p w:rsidR="7E46727D" w:rsidP="7E46727D" w:rsidRDefault="7E46727D" w14:paraId="23D3433B" w14:textId="7C8E3100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N° DAM</w:t>
            </w:r>
          </w:p>
        </w:tc>
        <w:tc>
          <w:tcPr>
            <w:tcW w:w="2928" w:type="pct"/>
            <w:shd w:val="clear" w:color="auto" w:fill="auto"/>
            <w:tcMar/>
          </w:tcPr>
          <w:p w:rsidR="7E46727D" w:rsidP="7E46727D" w:rsidRDefault="7E46727D" w14:paraId="05F94ED0" w14:textId="63B85BD8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DECLARACION ADUANERA DE MERCANCIAS</w:t>
            </w:r>
          </w:p>
        </w:tc>
      </w:tr>
      <w:tr w:rsidRPr="003332B3" w:rsidR="00C31721" w:rsidTr="37D7194D" w14:paraId="316F378C" w14:textId="77777777">
        <w:tc>
          <w:tcPr>
            <w:tcW w:w="456" w:type="pct"/>
            <w:shd w:val="clear" w:color="auto" w:fill="auto"/>
            <w:tcMar/>
          </w:tcPr>
          <w:p w:rsidRPr="00264544" w:rsidR="00C31721" w:rsidP="00C46EFD" w:rsidRDefault="00C31721" w14:paraId="4C7FB019" w14:textId="77777777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11</w:t>
            </w:r>
          </w:p>
        </w:tc>
        <w:tc>
          <w:tcPr>
            <w:tcW w:w="1616" w:type="pct"/>
            <w:shd w:val="clear" w:color="auto" w:fill="auto"/>
            <w:tcMar/>
          </w:tcPr>
          <w:p w:rsidR="7E46727D" w:rsidP="7E46727D" w:rsidRDefault="7E46727D" w14:paraId="0A9F49BC" w14:textId="0CFF0FF0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CANAL</w:t>
            </w:r>
          </w:p>
        </w:tc>
        <w:tc>
          <w:tcPr>
            <w:tcW w:w="2928" w:type="pct"/>
            <w:shd w:val="clear" w:color="auto" w:fill="auto"/>
            <w:tcMar/>
          </w:tcPr>
          <w:p w:rsidR="7E46727D" w:rsidP="7E46727D" w:rsidRDefault="7E46727D" w14:paraId="6620F1B6" w14:textId="5D543CDE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ESTADO DE SALIDA DE LA CARGA</w:t>
            </w:r>
          </w:p>
        </w:tc>
      </w:tr>
      <w:tr w:rsidR="7E46727D" w:rsidTr="37D7194D" w14:paraId="5112A379">
        <w:trPr>
          <w:trHeight w:val="300"/>
        </w:trPr>
        <w:tc>
          <w:tcPr>
            <w:tcW w:w="803" w:type="dxa"/>
            <w:shd w:val="clear" w:color="auto" w:fill="auto"/>
            <w:tcMar/>
          </w:tcPr>
          <w:p w:rsidR="7FDA945D" w:rsidP="7E46727D" w:rsidRDefault="7FDA945D" w14:paraId="36114F48" w14:textId="7C400655">
            <w:pPr>
              <w:pStyle w:val="Normal"/>
              <w:jc w:val="center"/>
              <w:rPr>
                <w:rFonts w:ascii="Muller Bold" w:hAnsi="Muller Bold" w:cs="Tahoma"/>
                <w:sz w:val="20"/>
                <w:szCs w:val="20"/>
                <w:lang w:val="es-PE"/>
              </w:rPr>
            </w:pPr>
            <w:r w:rsidRPr="7E46727D" w:rsidR="7FDA945D">
              <w:rPr>
                <w:rFonts w:ascii="Muller Bold" w:hAnsi="Muller Bold" w:cs="Tahoma"/>
                <w:sz w:val="20"/>
                <w:szCs w:val="20"/>
                <w:lang w:val="es-PE"/>
              </w:rPr>
              <w:t>12</w:t>
            </w:r>
          </w:p>
        </w:tc>
        <w:tc>
          <w:tcPr>
            <w:tcW w:w="2846" w:type="dxa"/>
            <w:shd w:val="clear" w:color="auto" w:fill="auto"/>
            <w:tcMar/>
          </w:tcPr>
          <w:p w:rsidR="7E46727D" w:rsidP="7E46727D" w:rsidRDefault="7E46727D" w14:paraId="765B22B3" w14:textId="34A5F366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TIPO DE EMBALAJE</w:t>
            </w:r>
          </w:p>
        </w:tc>
        <w:tc>
          <w:tcPr>
            <w:tcW w:w="5157" w:type="dxa"/>
            <w:shd w:val="clear" w:color="auto" w:fill="auto"/>
            <w:tcMar/>
          </w:tcPr>
          <w:p w:rsidR="7E46727D" w:rsidP="7E46727D" w:rsidRDefault="7E46727D" w14:paraId="70B9F68C" w14:textId="7C38C7DF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TIPO DE CONTENEDOR DONDE VIENE LA CARGA</w:t>
            </w:r>
          </w:p>
        </w:tc>
      </w:tr>
      <w:tr w:rsidR="7E46727D" w:rsidTr="37D7194D" w14:paraId="43249270">
        <w:trPr>
          <w:trHeight w:val="300"/>
        </w:trPr>
        <w:tc>
          <w:tcPr>
            <w:tcW w:w="803" w:type="dxa"/>
            <w:shd w:val="clear" w:color="auto" w:fill="auto"/>
            <w:tcMar/>
          </w:tcPr>
          <w:p w:rsidR="6DD0A60E" w:rsidP="7E46727D" w:rsidRDefault="6DD0A60E" w14:paraId="7E2BBB61" w14:textId="196F9AD8">
            <w:pPr>
              <w:pStyle w:val="Normal"/>
              <w:jc w:val="center"/>
              <w:rPr>
                <w:rFonts w:ascii="Muller Bold" w:hAnsi="Muller Bold" w:cs="Tahoma"/>
                <w:sz w:val="20"/>
                <w:szCs w:val="20"/>
                <w:lang w:val="es-PE"/>
              </w:rPr>
            </w:pPr>
            <w:r w:rsidRPr="7E46727D" w:rsidR="6DD0A60E">
              <w:rPr>
                <w:rFonts w:ascii="Muller Bold" w:hAnsi="Muller Bold" w:cs="Tahoma"/>
                <w:sz w:val="20"/>
                <w:szCs w:val="20"/>
                <w:lang w:val="es-PE"/>
              </w:rPr>
              <w:t>13</w:t>
            </w:r>
          </w:p>
        </w:tc>
        <w:tc>
          <w:tcPr>
            <w:tcW w:w="2846" w:type="dxa"/>
            <w:shd w:val="clear" w:color="auto" w:fill="auto"/>
            <w:tcMar/>
          </w:tcPr>
          <w:p w:rsidR="7E46727D" w:rsidP="7E46727D" w:rsidRDefault="7E46727D" w14:paraId="42441650" w14:textId="2A5C43C3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CONDICION</w:t>
            </w:r>
          </w:p>
        </w:tc>
        <w:tc>
          <w:tcPr>
            <w:tcW w:w="5157" w:type="dxa"/>
            <w:shd w:val="clear" w:color="auto" w:fill="auto"/>
            <w:tcMar/>
          </w:tcPr>
          <w:p w:rsidR="7E46727D" w:rsidP="7E46727D" w:rsidRDefault="7E46727D" w14:paraId="471F2FA0" w14:textId="270C73FB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ESTADO EN EL QUE INGRESA LA CARGA</w:t>
            </w:r>
          </w:p>
        </w:tc>
      </w:tr>
      <w:tr w:rsidR="7E46727D" w:rsidTr="37D7194D" w14:paraId="2E62A7F2">
        <w:trPr>
          <w:trHeight w:val="300"/>
        </w:trPr>
        <w:tc>
          <w:tcPr>
            <w:tcW w:w="803" w:type="dxa"/>
            <w:shd w:val="clear" w:color="auto" w:fill="auto"/>
            <w:tcMar/>
          </w:tcPr>
          <w:p w:rsidR="1FFC3E63" w:rsidP="7E46727D" w:rsidRDefault="1FFC3E63" w14:paraId="15B64B0E" w14:textId="2B7E780A">
            <w:pPr>
              <w:pStyle w:val="Normal"/>
              <w:jc w:val="center"/>
              <w:rPr>
                <w:rFonts w:ascii="Muller Bold" w:hAnsi="Muller Bold" w:cs="Tahoma"/>
                <w:sz w:val="20"/>
                <w:szCs w:val="20"/>
                <w:lang w:val="es-PE"/>
              </w:rPr>
            </w:pPr>
            <w:r w:rsidRPr="7E46727D" w:rsidR="1FFC3E63">
              <w:rPr>
                <w:rFonts w:ascii="Muller Bold" w:hAnsi="Muller Bold" w:cs="Tahoma"/>
                <w:sz w:val="20"/>
                <w:szCs w:val="20"/>
                <w:lang w:val="es-PE"/>
              </w:rPr>
              <w:t>14</w:t>
            </w:r>
          </w:p>
        </w:tc>
        <w:tc>
          <w:tcPr>
            <w:tcW w:w="2846" w:type="dxa"/>
            <w:shd w:val="clear" w:color="auto" w:fill="auto"/>
            <w:tcMar/>
          </w:tcPr>
          <w:p w:rsidR="7E46727D" w:rsidP="7E46727D" w:rsidRDefault="7E46727D" w14:paraId="2F77CE47" w14:textId="557E4A8E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TIPO DE ALMACENAJE</w:t>
            </w:r>
          </w:p>
        </w:tc>
        <w:tc>
          <w:tcPr>
            <w:tcW w:w="5157" w:type="dxa"/>
            <w:shd w:val="clear" w:color="auto" w:fill="auto"/>
            <w:tcMar/>
          </w:tcPr>
          <w:p w:rsidR="7E46727D" w:rsidP="7E46727D" w:rsidRDefault="7E46727D" w14:paraId="22C43F3D" w14:textId="2FE57206">
            <w:pPr>
              <w:spacing w:line="240" w:lineRule="atLeast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E46727D" w:rsidR="7E46727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PE"/>
              </w:rPr>
              <w:t>TIPO DE TRATAMIENTO DE LA CARGA</w:t>
            </w:r>
          </w:p>
        </w:tc>
      </w:tr>
    </w:tbl>
    <w:p w:rsidRPr="00C31721" w:rsidR="00C31721" w:rsidP="00C31721" w:rsidRDefault="00C31721" w14:paraId="12B2CD14" w14:textId="77777777"/>
    <w:p w:rsidR="00C31721" w:rsidP="005E1F4A" w:rsidRDefault="00264544" w14:paraId="70723C39" w14:textId="77777777">
      <w:pPr>
        <w:pStyle w:val="Ttulo2"/>
        <w:tabs>
          <w:tab w:val="clear" w:pos="1427"/>
        </w:tabs>
        <w:ind w:left="709"/>
        <w:rPr>
          <w:rFonts w:ascii="Muller Bold" w:hAnsi="Muller Bold"/>
          <w:b w:val="0"/>
          <w:sz w:val="20"/>
        </w:rPr>
      </w:pPr>
      <w:bookmarkStart w:name="_Toc199310233" w:id="24"/>
      <w:bookmarkStart w:name="_Toc78799239" w:id="25"/>
      <w:r w:rsidRPr="005E1F4A">
        <w:rPr>
          <w:rFonts w:ascii="Muller Bold" w:hAnsi="Muller Bold"/>
          <w:b w:val="0"/>
          <w:sz w:val="20"/>
        </w:rPr>
        <w:t>Descripción de las Tablas</w:t>
      </w:r>
      <w:bookmarkEnd w:id="24"/>
      <w:bookmarkEnd w:id="25"/>
    </w:p>
    <w:p w:rsidRPr="00143242" w:rsidR="005E1F4A" w:rsidP="7E46727D" w:rsidRDefault="00590C32" w14:paraId="697D4D3E" w14:textId="33FEC121">
      <w:pPr>
        <w:pStyle w:val="Ttulo3"/>
        <w:spacing w:before="0" w:after="0" w:line="240" w:lineRule="auto"/>
        <w:rPr>
          <w:rFonts w:ascii="Muller Bold" w:hAnsi="Muller Bold"/>
          <w:sz w:val="20"/>
          <w:szCs w:val="20"/>
        </w:rPr>
      </w:pPr>
      <w:bookmarkStart w:name="_Toc78799240" w:id="26"/>
      <w:r w:rsidR="00590C32">
        <w:rPr/>
        <w:t>&lt;</w:t>
      </w:r>
      <w:r w:rsidR="5198E896">
        <w:rPr/>
        <w:t>GUIA MADRE</w:t>
      </w:r>
      <w:r w:rsidR="00590C32">
        <w:rPr/>
        <w:t>&gt;</w:t>
      </w:r>
      <w:bookmarkEnd w:id="26"/>
    </w:p>
    <w:tbl>
      <w:tblPr>
        <w:tblpPr w:leftFromText="141" w:rightFromText="141" w:vertAnchor="text" w:horzAnchor="margin" w:tblpY="18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"/>
        <w:gridCol w:w="1970"/>
        <w:gridCol w:w="1980"/>
        <w:gridCol w:w="1371"/>
        <w:gridCol w:w="1743"/>
        <w:gridCol w:w="1174"/>
      </w:tblGrid>
      <w:tr w:rsidRPr="005E1F4A" w:rsidR="00C31721" w:rsidTr="37D7194D" w14:paraId="17CD92C0" w14:textId="77777777">
        <w:trPr>
          <w:trHeight w:val="660"/>
        </w:trPr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5E1F4A" w:rsidP="00143242" w:rsidRDefault="005E1F4A" w14:paraId="07092B27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5E1F4A" w:rsidP="00143242" w:rsidRDefault="005E1F4A" w14:paraId="05C932AA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5E1F4A" w:rsidP="00143242" w:rsidRDefault="005E1F4A" w14:paraId="12A95FC7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5E1F4A" w:rsidP="00143242" w:rsidRDefault="005E1F4A" w14:paraId="06CC1BBB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5E1F4A" w:rsidP="00143242" w:rsidRDefault="005E1F4A" w14:paraId="5F507E84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5E1F4A" w:rsidP="00143242" w:rsidRDefault="005E1F4A" w14:paraId="2E1286E4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Pr="005E1F4A" w:rsidR="005E1F4A" w:rsidTr="37D7194D" w14:paraId="185CD932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Pr="00143242" w:rsidR="005E1F4A" w:rsidP="00143242" w:rsidRDefault="005E1F4A" w14:paraId="448392E3" w14:textId="77777777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0202146E" w14:textId="7E770C04">
            <w:pPr>
              <w:spacing w:line="240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7E46727D" w:rsidR="7E46727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es-PE"/>
              </w:rPr>
              <w:t>COD_Gui__Ma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746A160D" w14:textId="1A159052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CODIGO DE LA GUIA MADRE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1E3D2E7B" w14:textId="1EC7EDB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3E726A99" w14:textId="3E25B816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</w:pPr>
          </w:p>
          <w:p w:rsidR="7E46727D" w:rsidP="7E46727D" w:rsidRDefault="7E46727D" w14:paraId="4409E558" w14:textId="63F3858C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6992CEA7" w14:textId="6555000C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PRIMARY KEY</w:t>
            </w:r>
          </w:p>
        </w:tc>
      </w:tr>
      <w:tr w:rsidRPr="005E1F4A" w:rsidR="005E1F4A" w:rsidTr="37D7194D" w14:paraId="0CE9FDE2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Pr="00143242" w:rsidR="005E1F4A" w:rsidP="00143242" w:rsidRDefault="005E1F4A" w14:paraId="3D050418" w14:textId="77777777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2563E72E" w14:textId="252D99A9">
            <w:pPr>
              <w:spacing w:line="240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7E46727D" w:rsidR="7E46727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es-PE"/>
              </w:rPr>
              <w:t>T_Emb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557F1610" w14:textId="208140DA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TIPO DE EMBALAJE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5B6D7120" w14:textId="548E3621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59FA61F6" w14:textId="0F879BF5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59B8C952" w14:textId="7ACD769E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Pr="005E1F4A" w:rsidR="005E1F4A" w:rsidTr="37D7194D" w14:paraId="587641EF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</w:tcPr>
          <w:p w:rsidRPr="00143242" w:rsidR="005E1F4A" w:rsidP="00143242" w:rsidRDefault="005E1F4A" w14:paraId="07BD7B2E" w14:textId="77777777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1787F8AF" w14:textId="09988F3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Cod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35B30735" w14:textId="12B75301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CONDICION DE LA CARGA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1C01AD38" w14:textId="400165BE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57C67BA5" w14:textId="48E1249A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509709BF" w14:textId="0B602417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Pr="005E1F4A" w:rsidR="005E1F4A" w:rsidTr="37D7194D" w14:paraId="69C7974F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</w:tcPr>
          <w:p w:rsidRPr="00143242" w:rsidR="005E1F4A" w:rsidP="00143242" w:rsidRDefault="005E1F4A" w14:paraId="4BCC4EEE" w14:textId="77777777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53AA2341" w14:textId="615AB9C5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T/Al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6B6555F7" w14:textId="27B7E03B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TIPO DE ALMACENAJE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543AE580" w14:textId="1B80CADA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6562887E" w14:textId="4BAFD81B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420AF039" w14:textId="6052C2CF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Pr="005E1F4A" w:rsidR="00143242" w:rsidTr="37D7194D" w14:paraId="025CA373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</w:tcPr>
          <w:p w:rsidRPr="00143242" w:rsidR="00143242" w:rsidP="00143242" w:rsidRDefault="00143242" w14:paraId="29049881" w14:textId="77777777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5E540D76" w14:textId="0DBBD0B8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Bul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616536D9" w14:textId="2DAC3ED1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NUMERO DE BULTOS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0F5CA10A" w14:textId="11DB2CBE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122D0D00" w14:textId="12861E6D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3BC718BD" w14:textId="4CF09449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E46727D" w:rsidTr="37D7194D" w14:paraId="5F21B5C9">
        <w:trPr>
          <w:trHeight w:val="300"/>
        </w:trPr>
        <w:tc>
          <w:tcPr>
            <w:tcW w:w="568" w:type="dxa"/>
            <w:shd w:val="clear" w:color="auto" w:fill="auto"/>
            <w:noWrap/>
            <w:tcMar/>
            <w:vAlign w:val="bottom"/>
          </w:tcPr>
          <w:p w:rsidR="7E46727D" w:rsidP="7E46727D" w:rsidRDefault="7E46727D" w14:paraId="5639828B" w14:textId="3DC8416A">
            <w:pPr>
              <w:pStyle w:val="Normal"/>
              <w:spacing w:line="240" w:lineRule="auto"/>
              <w:jc w:val="center"/>
              <w:rPr>
                <w:rFonts w:ascii="Muller Bold" w:hAnsi="Muller Bold"/>
                <w:sz w:val="20"/>
                <w:szCs w:val="20"/>
                <w:lang w:val="es-PE"/>
              </w:rPr>
            </w:pPr>
          </w:p>
        </w:tc>
        <w:tc>
          <w:tcPr>
            <w:tcW w:w="1970" w:type="dxa"/>
            <w:shd w:val="clear" w:color="auto" w:fill="auto"/>
            <w:noWrap/>
            <w:tcMar/>
            <w:vAlign w:val="bottom"/>
          </w:tcPr>
          <w:p w:rsidR="7E46727D" w:rsidP="7E46727D" w:rsidRDefault="7E46727D" w14:paraId="337B7AEE" w14:textId="55412D17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K_Rec</w:t>
            </w:r>
          </w:p>
        </w:tc>
        <w:tc>
          <w:tcPr>
            <w:tcW w:w="1980" w:type="dxa"/>
            <w:shd w:val="clear" w:color="auto" w:fill="auto"/>
            <w:noWrap/>
            <w:tcMar/>
            <w:vAlign w:val="bottom"/>
          </w:tcPr>
          <w:p w:rsidR="7E46727D" w:rsidP="7E46727D" w:rsidRDefault="7E46727D" w14:paraId="4933602A" w14:textId="447C7F48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KILOS RECIBIDOS</w:t>
            </w:r>
          </w:p>
        </w:tc>
        <w:tc>
          <w:tcPr>
            <w:tcW w:w="1371" w:type="dxa"/>
            <w:shd w:val="clear" w:color="auto" w:fill="auto"/>
            <w:noWrap/>
            <w:tcMar/>
            <w:vAlign w:val="bottom"/>
          </w:tcPr>
          <w:p w:rsidR="7E46727D" w:rsidP="7E46727D" w:rsidRDefault="7E46727D" w14:paraId="6CCFE48D" w14:textId="5984FD22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DECIMAL</w:t>
            </w:r>
          </w:p>
        </w:tc>
        <w:tc>
          <w:tcPr>
            <w:tcW w:w="1743" w:type="dxa"/>
            <w:shd w:val="clear" w:color="auto" w:fill="auto"/>
            <w:noWrap/>
            <w:tcMar/>
            <w:vAlign w:val="bottom"/>
          </w:tcPr>
          <w:p w:rsidR="7E46727D" w:rsidP="7E46727D" w:rsidRDefault="7E46727D" w14:paraId="40D8CB83" w14:textId="37FB6216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10,2</w:t>
            </w:r>
          </w:p>
        </w:tc>
        <w:tc>
          <w:tcPr>
            <w:tcW w:w="1174" w:type="dxa"/>
            <w:shd w:val="clear" w:color="auto" w:fill="auto"/>
            <w:noWrap/>
            <w:tcMar/>
            <w:vAlign w:val="bottom"/>
          </w:tcPr>
          <w:p w:rsidR="7E46727D" w:rsidP="7E46727D" w:rsidRDefault="7E46727D" w14:paraId="002571A5" w14:textId="216C25A5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E46727D" w:rsidTr="37D7194D" w14:paraId="4C9B8809">
        <w:trPr>
          <w:trHeight w:val="300"/>
        </w:trPr>
        <w:tc>
          <w:tcPr>
            <w:tcW w:w="568" w:type="dxa"/>
            <w:shd w:val="clear" w:color="auto" w:fill="auto"/>
            <w:noWrap/>
            <w:tcMar/>
            <w:vAlign w:val="bottom"/>
          </w:tcPr>
          <w:p w:rsidR="7E46727D" w:rsidP="7E46727D" w:rsidRDefault="7E46727D" w14:paraId="2FC9559F" w14:textId="23FF282F">
            <w:pPr>
              <w:pStyle w:val="Normal"/>
              <w:spacing w:line="240" w:lineRule="auto"/>
              <w:jc w:val="center"/>
              <w:rPr>
                <w:rFonts w:ascii="Muller Bold" w:hAnsi="Muller Bold"/>
                <w:sz w:val="20"/>
                <w:szCs w:val="20"/>
                <w:lang w:val="es-PE"/>
              </w:rPr>
            </w:pPr>
          </w:p>
        </w:tc>
        <w:tc>
          <w:tcPr>
            <w:tcW w:w="1970" w:type="dxa"/>
            <w:shd w:val="clear" w:color="auto" w:fill="auto"/>
            <w:noWrap/>
            <w:tcMar/>
            <w:vAlign w:val="bottom"/>
          </w:tcPr>
          <w:p w:rsidR="7E46727D" w:rsidP="7E46727D" w:rsidRDefault="7E46727D" w14:paraId="1216D4F2" w14:textId="3F4AB69A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P_Vo</w:t>
            </w:r>
          </w:p>
        </w:tc>
        <w:tc>
          <w:tcPr>
            <w:tcW w:w="1980" w:type="dxa"/>
            <w:shd w:val="clear" w:color="auto" w:fill="auto"/>
            <w:noWrap/>
            <w:tcMar/>
            <w:vAlign w:val="bottom"/>
          </w:tcPr>
          <w:p w:rsidR="7E46727D" w:rsidP="7E46727D" w:rsidRDefault="7E46727D" w14:paraId="76127F59" w14:textId="725BA694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PESO DEL VOLUMEN</w:t>
            </w:r>
          </w:p>
        </w:tc>
        <w:tc>
          <w:tcPr>
            <w:tcW w:w="1371" w:type="dxa"/>
            <w:shd w:val="clear" w:color="auto" w:fill="auto"/>
            <w:noWrap/>
            <w:tcMar/>
            <w:vAlign w:val="bottom"/>
          </w:tcPr>
          <w:p w:rsidR="7E46727D" w:rsidP="7E46727D" w:rsidRDefault="7E46727D" w14:paraId="608943F6" w14:textId="239E34C5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DECIMAL</w:t>
            </w:r>
          </w:p>
        </w:tc>
        <w:tc>
          <w:tcPr>
            <w:tcW w:w="1743" w:type="dxa"/>
            <w:shd w:val="clear" w:color="auto" w:fill="auto"/>
            <w:noWrap/>
            <w:tcMar/>
            <w:vAlign w:val="bottom"/>
          </w:tcPr>
          <w:p w:rsidR="7E46727D" w:rsidP="7E46727D" w:rsidRDefault="7E46727D" w14:paraId="160E7636" w14:textId="16F7826E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10,2</w:t>
            </w:r>
          </w:p>
        </w:tc>
        <w:tc>
          <w:tcPr>
            <w:tcW w:w="1174" w:type="dxa"/>
            <w:shd w:val="clear" w:color="auto" w:fill="auto"/>
            <w:noWrap/>
            <w:tcMar/>
            <w:vAlign w:val="bottom"/>
          </w:tcPr>
          <w:p w:rsidR="7E46727D" w:rsidP="7E46727D" w:rsidRDefault="7E46727D" w14:paraId="3C3ABCB3" w14:textId="39F1427F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7E46727D" w:rsidP="7E46727D" w:rsidRDefault="7E46727D" w14:paraId="4164BABC" w14:textId="6AE37C46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E46727D" w:rsidTr="37D7194D" w14:paraId="770F0285">
        <w:trPr>
          <w:trHeight w:val="300"/>
        </w:trPr>
        <w:tc>
          <w:tcPr>
            <w:tcW w:w="568" w:type="dxa"/>
            <w:shd w:val="clear" w:color="auto" w:fill="auto"/>
            <w:noWrap/>
            <w:tcMar/>
            <w:vAlign w:val="bottom"/>
          </w:tcPr>
          <w:p w:rsidR="7E46727D" w:rsidP="7E46727D" w:rsidRDefault="7E46727D" w14:paraId="78009B0E" w14:textId="44C9C174">
            <w:pPr>
              <w:pStyle w:val="Normal"/>
              <w:spacing w:line="240" w:lineRule="auto"/>
              <w:jc w:val="center"/>
              <w:rPr>
                <w:rFonts w:ascii="Muller Bold" w:hAnsi="Muller Bold"/>
                <w:sz w:val="20"/>
                <w:szCs w:val="20"/>
                <w:lang w:val="es-PE"/>
              </w:rPr>
            </w:pPr>
          </w:p>
        </w:tc>
        <w:tc>
          <w:tcPr>
            <w:tcW w:w="1970" w:type="dxa"/>
            <w:shd w:val="clear" w:color="auto" w:fill="auto"/>
            <w:noWrap/>
            <w:tcMar/>
            <w:vAlign w:val="bottom"/>
          </w:tcPr>
          <w:p w:rsidR="7E46727D" w:rsidP="7E46727D" w:rsidRDefault="7E46727D" w14:paraId="2CDFDCCC" w14:textId="3F392E97">
            <w:pPr>
              <w:spacing w:line="240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7E46727D" w:rsidR="7E46727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es-PE"/>
              </w:rPr>
              <w:t>COD_Gui__Hi</w:t>
            </w:r>
          </w:p>
        </w:tc>
        <w:tc>
          <w:tcPr>
            <w:tcW w:w="1980" w:type="dxa"/>
            <w:shd w:val="clear" w:color="auto" w:fill="auto"/>
            <w:noWrap/>
            <w:tcMar/>
            <w:vAlign w:val="bottom"/>
          </w:tcPr>
          <w:p w:rsidR="7E46727D" w:rsidP="7E46727D" w:rsidRDefault="7E46727D" w14:paraId="0E06A680" w14:textId="0CECB4A8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CODIGO DE LA GUIA HIJA</w:t>
            </w:r>
          </w:p>
        </w:tc>
        <w:tc>
          <w:tcPr>
            <w:tcW w:w="1371" w:type="dxa"/>
            <w:shd w:val="clear" w:color="auto" w:fill="auto"/>
            <w:noWrap/>
            <w:tcMar/>
            <w:vAlign w:val="bottom"/>
          </w:tcPr>
          <w:p w:rsidR="7E46727D" w:rsidP="7E46727D" w:rsidRDefault="7E46727D" w14:paraId="25224DFE" w14:textId="1C01085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3" w:type="dxa"/>
            <w:shd w:val="clear" w:color="auto" w:fill="auto"/>
            <w:noWrap/>
            <w:tcMar/>
            <w:vAlign w:val="bottom"/>
          </w:tcPr>
          <w:p w:rsidR="7E46727D" w:rsidP="7E46727D" w:rsidRDefault="7E46727D" w14:paraId="6BEDC05E" w14:textId="7955A3E6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</w:t>
            </w:r>
          </w:p>
          <w:p w:rsidR="7E46727D" w:rsidP="7E46727D" w:rsidRDefault="7E46727D" w14:paraId="723B4FB6" w14:textId="0A7A1064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20</w:t>
            </w:r>
          </w:p>
        </w:tc>
        <w:tc>
          <w:tcPr>
            <w:tcW w:w="1174" w:type="dxa"/>
            <w:shd w:val="clear" w:color="auto" w:fill="auto"/>
            <w:noWrap/>
            <w:tcMar/>
            <w:vAlign w:val="bottom"/>
          </w:tcPr>
          <w:p w:rsidR="7E46727D" w:rsidP="7E46727D" w:rsidRDefault="7E46727D" w14:paraId="69C0F589" w14:textId="325CECC4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FOREIGN KEY</w:t>
            </w:r>
          </w:p>
        </w:tc>
      </w:tr>
    </w:tbl>
    <w:p w:rsidR="005E1F4A" w:rsidP="00143242" w:rsidRDefault="005E1F4A" w14:paraId="36F71193" w14:textId="77777777"/>
    <w:p w:rsidRPr="00143242" w:rsidR="00143242" w:rsidP="7E46727D" w:rsidRDefault="00143242" w14:paraId="3F6A00FB" w14:textId="62E4BBE6">
      <w:pPr>
        <w:pStyle w:val="Ttulo3"/>
        <w:spacing w:before="0" w:after="0" w:line="240" w:lineRule="auto"/>
        <w:rPr>
          <w:rFonts w:ascii="Muller Bold" w:hAnsi="Muller Bold"/>
          <w:sz w:val="20"/>
          <w:szCs w:val="20"/>
        </w:rPr>
      </w:pPr>
      <w:bookmarkStart w:name="_Toc78799242" w:id="28"/>
      <w:r w:rsidR="1DCE29B6">
        <w:rPr/>
        <w:t>GUIA HIJA</w:t>
      </w:r>
      <w:r w:rsidR="00143242">
        <w:rPr/>
        <w:t>&gt;</w:t>
      </w:r>
      <w:bookmarkEnd w:id="28"/>
    </w:p>
    <w:tbl>
      <w:tblPr>
        <w:tblpPr w:leftFromText="141" w:rightFromText="141" w:vertAnchor="text" w:horzAnchor="margin" w:tblpY="18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"/>
        <w:gridCol w:w="1970"/>
        <w:gridCol w:w="1980"/>
        <w:gridCol w:w="1371"/>
        <w:gridCol w:w="1743"/>
        <w:gridCol w:w="1174"/>
      </w:tblGrid>
      <w:tr w:rsidRPr="005E1F4A" w:rsidR="00143242" w:rsidTr="7E46727D" w14:paraId="09145A86" w14:textId="77777777">
        <w:trPr>
          <w:trHeight w:val="660"/>
        </w:trPr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143242" w:rsidRDefault="00143242" w14:paraId="60B48016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143242" w:rsidRDefault="00143242" w14:paraId="07A2C335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143242" w:rsidRDefault="00143242" w14:paraId="0A277B5C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143242" w:rsidRDefault="00143242" w14:paraId="27B42741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143242" w:rsidRDefault="00143242" w14:paraId="4552B03F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143242" w:rsidRDefault="00143242" w14:paraId="10402D3E" w14:textId="77777777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Pr="005E1F4A" w:rsidR="00143242" w:rsidTr="7E46727D" w14:paraId="27550FCB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Pr="00143242" w:rsidR="00143242" w:rsidP="00143242" w:rsidRDefault="00143242" w14:paraId="6CE18697" w14:textId="77777777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2AA7328D" w14:textId="1FDDB382">
            <w:pPr>
              <w:spacing w:line="240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7E46727D" w:rsidR="7E46727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es-PE"/>
              </w:rPr>
              <w:t>COD_Gui__Hi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3915BE29" w14:textId="60A27138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CODIGO DE LA GUIA HIJA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73CB7F44" w14:textId="6299A79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7E7B8B93" w14:textId="51599F55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</w:t>
            </w:r>
          </w:p>
          <w:p w:rsidR="7E46727D" w:rsidP="7E46727D" w:rsidRDefault="7E46727D" w14:paraId="6ABA253F" w14:textId="6120E799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2368B42A" w14:textId="2D1AE856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PRIMARYKEY</w:t>
            </w:r>
          </w:p>
        </w:tc>
      </w:tr>
      <w:tr w:rsidRPr="005E1F4A" w:rsidR="00143242" w:rsidTr="7E46727D" w14:paraId="6AC65393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Pr="00143242" w:rsidR="00143242" w:rsidP="00143242" w:rsidRDefault="00143242" w14:paraId="054BABED" w14:textId="77777777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36AA3EBD" w14:textId="000880D8">
            <w:pPr>
              <w:spacing w:line="240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</w:rPr>
            </w:pPr>
            <w:r w:rsidRPr="7E46727D" w:rsidR="7E46727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es-PE"/>
              </w:rPr>
              <w:t>T_Emb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2A1E347E" w14:textId="413965C9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TIPO DE EMBALAJE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2E477CAF" w14:textId="443B7ACA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4359C4D4" w14:textId="32BE7AAE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46EF2DDA" w14:textId="7F1F82B2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Pr="005E1F4A" w:rsidR="00143242" w:rsidTr="7E46727D" w14:paraId="0751ABDF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</w:tcPr>
          <w:p w:rsidRPr="00143242" w:rsidR="00143242" w:rsidP="00143242" w:rsidRDefault="00143242" w14:paraId="558120D1" w14:textId="77777777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5149DE24" w14:textId="4C860C8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Cod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26059A0F" w14:textId="1401E708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CONDICION DE LA CARGA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50C038CE" w14:textId="6ED03BA6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23577CF7" w14:textId="26CC12EC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2245DB5A" w14:textId="69F0C800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Pr="005E1F4A" w:rsidR="00143242" w:rsidTr="7E46727D" w14:paraId="6B2BD038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</w:tcPr>
          <w:p w:rsidRPr="00143242" w:rsidR="00143242" w:rsidP="00143242" w:rsidRDefault="00143242" w14:paraId="633B4B6C" w14:textId="77777777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6F0C12CE" w14:textId="5E94F6DA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T/Al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35DC2577" w14:textId="2A164D46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TIPO DE ALMACENAJE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2907E398" w14:textId="3FF5F86B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42038E79" w14:textId="2DA7E08E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79C517A3" w14:textId="1D92D9DA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Pr="005E1F4A" w:rsidR="00143242" w:rsidTr="7E46727D" w14:paraId="777146CC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</w:tcPr>
          <w:p w:rsidRPr="00143242" w:rsidR="00143242" w:rsidP="00143242" w:rsidRDefault="00143242" w14:paraId="0ADFE0B2" w14:textId="77777777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210E01DE" w14:textId="51CBC8CF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Bul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040418DE" w14:textId="5BD0B467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NUMERO DE BULTOS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0F63E1A2" w14:textId="49330EFE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3EC91170" w14:textId="102383A1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3BBB102A" w14:textId="48F83CB6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E46727D" w:rsidTr="7E46727D" w14:paraId="68E4DF10">
        <w:trPr>
          <w:trHeight w:val="300"/>
        </w:trPr>
        <w:tc>
          <w:tcPr>
            <w:tcW w:w="568" w:type="dxa"/>
            <w:shd w:val="clear" w:color="auto" w:fill="auto"/>
            <w:noWrap/>
            <w:tcMar/>
            <w:vAlign w:val="bottom"/>
          </w:tcPr>
          <w:p w:rsidR="7E46727D" w:rsidP="7E46727D" w:rsidRDefault="7E46727D" w14:paraId="5B993DCF" w14:textId="35A49F0E">
            <w:pPr>
              <w:pStyle w:val="Normal"/>
              <w:spacing w:line="240" w:lineRule="auto"/>
              <w:jc w:val="center"/>
              <w:rPr>
                <w:rFonts w:ascii="Muller Bold" w:hAnsi="Muller Bold"/>
                <w:sz w:val="20"/>
                <w:szCs w:val="20"/>
                <w:lang w:val="es-PE"/>
              </w:rPr>
            </w:pPr>
          </w:p>
        </w:tc>
        <w:tc>
          <w:tcPr>
            <w:tcW w:w="1970" w:type="dxa"/>
            <w:shd w:val="clear" w:color="auto" w:fill="auto"/>
            <w:noWrap/>
            <w:tcMar/>
            <w:vAlign w:val="bottom"/>
          </w:tcPr>
          <w:p w:rsidR="7E46727D" w:rsidP="7E46727D" w:rsidRDefault="7E46727D" w14:paraId="67BFE70C" w14:textId="404AE6A2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K_Rec</w:t>
            </w:r>
          </w:p>
        </w:tc>
        <w:tc>
          <w:tcPr>
            <w:tcW w:w="1980" w:type="dxa"/>
            <w:shd w:val="clear" w:color="auto" w:fill="auto"/>
            <w:noWrap/>
            <w:tcMar/>
            <w:vAlign w:val="bottom"/>
          </w:tcPr>
          <w:p w:rsidR="7E46727D" w:rsidP="7E46727D" w:rsidRDefault="7E46727D" w14:paraId="4BEF725F" w14:textId="7DEF23A3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KILOS RECIBIDOS</w:t>
            </w:r>
          </w:p>
        </w:tc>
        <w:tc>
          <w:tcPr>
            <w:tcW w:w="1371" w:type="dxa"/>
            <w:shd w:val="clear" w:color="auto" w:fill="auto"/>
            <w:noWrap/>
            <w:tcMar/>
            <w:vAlign w:val="bottom"/>
          </w:tcPr>
          <w:p w:rsidR="7E46727D" w:rsidP="7E46727D" w:rsidRDefault="7E46727D" w14:paraId="682D0E82" w14:textId="733AC307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DECIMAL</w:t>
            </w:r>
          </w:p>
        </w:tc>
        <w:tc>
          <w:tcPr>
            <w:tcW w:w="1743" w:type="dxa"/>
            <w:shd w:val="clear" w:color="auto" w:fill="auto"/>
            <w:noWrap/>
            <w:tcMar/>
            <w:vAlign w:val="bottom"/>
          </w:tcPr>
          <w:p w:rsidR="7E46727D" w:rsidP="7E46727D" w:rsidRDefault="7E46727D" w14:paraId="16D7FF31" w14:textId="4910D423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10,2</w:t>
            </w:r>
          </w:p>
        </w:tc>
        <w:tc>
          <w:tcPr>
            <w:tcW w:w="1174" w:type="dxa"/>
            <w:shd w:val="clear" w:color="auto" w:fill="auto"/>
            <w:noWrap/>
            <w:tcMar/>
            <w:vAlign w:val="bottom"/>
          </w:tcPr>
          <w:p w:rsidR="7E46727D" w:rsidP="7E46727D" w:rsidRDefault="7E46727D" w14:paraId="51E9A390" w14:textId="346EF454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E46727D" w:rsidTr="7E46727D" w14:paraId="54E4EB02">
        <w:trPr>
          <w:trHeight w:val="300"/>
        </w:trPr>
        <w:tc>
          <w:tcPr>
            <w:tcW w:w="568" w:type="dxa"/>
            <w:shd w:val="clear" w:color="auto" w:fill="auto"/>
            <w:noWrap/>
            <w:tcMar/>
            <w:vAlign w:val="bottom"/>
          </w:tcPr>
          <w:p w:rsidR="7E46727D" w:rsidP="7E46727D" w:rsidRDefault="7E46727D" w14:paraId="1D1DDF76" w14:textId="7254976A">
            <w:pPr>
              <w:pStyle w:val="Normal"/>
              <w:spacing w:line="240" w:lineRule="auto"/>
              <w:jc w:val="center"/>
              <w:rPr>
                <w:rFonts w:ascii="Muller Bold" w:hAnsi="Muller Bold"/>
                <w:sz w:val="20"/>
                <w:szCs w:val="20"/>
                <w:lang w:val="es-PE"/>
              </w:rPr>
            </w:pPr>
          </w:p>
        </w:tc>
        <w:tc>
          <w:tcPr>
            <w:tcW w:w="1970" w:type="dxa"/>
            <w:shd w:val="clear" w:color="auto" w:fill="auto"/>
            <w:noWrap/>
            <w:tcMar/>
            <w:vAlign w:val="bottom"/>
          </w:tcPr>
          <w:p w:rsidR="7E46727D" w:rsidP="7E46727D" w:rsidRDefault="7E46727D" w14:paraId="2685D91C" w14:textId="3D04D6D1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P_Vo</w:t>
            </w:r>
          </w:p>
        </w:tc>
        <w:tc>
          <w:tcPr>
            <w:tcW w:w="1980" w:type="dxa"/>
            <w:shd w:val="clear" w:color="auto" w:fill="auto"/>
            <w:noWrap/>
            <w:tcMar/>
            <w:vAlign w:val="bottom"/>
          </w:tcPr>
          <w:p w:rsidR="7E46727D" w:rsidP="7E46727D" w:rsidRDefault="7E46727D" w14:paraId="0DAFCE70" w14:textId="344D3A10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PESO DEL VOLUMEN</w:t>
            </w:r>
          </w:p>
        </w:tc>
        <w:tc>
          <w:tcPr>
            <w:tcW w:w="1371" w:type="dxa"/>
            <w:shd w:val="clear" w:color="auto" w:fill="auto"/>
            <w:noWrap/>
            <w:tcMar/>
            <w:vAlign w:val="bottom"/>
          </w:tcPr>
          <w:p w:rsidR="7E46727D" w:rsidP="7E46727D" w:rsidRDefault="7E46727D" w14:paraId="0F5C048C" w14:textId="062D03E6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DECIMAL</w:t>
            </w:r>
          </w:p>
        </w:tc>
        <w:tc>
          <w:tcPr>
            <w:tcW w:w="1743" w:type="dxa"/>
            <w:shd w:val="clear" w:color="auto" w:fill="auto"/>
            <w:noWrap/>
            <w:tcMar/>
            <w:vAlign w:val="bottom"/>
          </w:tcPr>
          <w:p w:rsidR="7E46727D" w:rsidP="7E46727D" w:rsidRDefault="7E46727D" w14:paraId="2E3C156C" w14:textId="029FCB4A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10,2</w:t>
            </w:r>
          </w:p>
        </w:tc>
        <w:tc>
          <w:tcPr>
            <w:tcW w:w="1174" w:type="dxa"/>
            <w:shd w:val="clear" w:color="auto" w:fill="auto"/>
            <w:noWrap/>
            <w:tcMar/>
            <w:vAlign w:val="bottom"/>
          </w:tcPr>
          <w:p w:rsidR="7E46727D" w:rsidP="7E46727D" w:rsidRDefault="7E46727D" w14:paraId="3B6645C2" w14:textId="3BFB0DA5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00143242" w:rsidP="00143242" w:rsidRDefault="00143242" w14:paraId="4FB5F093" w14:textId="77777777"/>
    <w:p w:rsidRPr="00143242" w:rsidR="00143242" w:rsidP="7E46727D" w:rsidRDefault="00143242" w14:paraId="11DB29F9" w14:textId="5B98D241">
      <w:pPr>
        <w:pStyle w:val="Ttulo3"/>
        <w:rPr>
          <w:rFonts w:ascii="Muller Bold" w:hAnsi="Muller Bold"/>
          <w:sz w:val="20"/>
          <w:szCs w:val="20"/>
        </w:rPr>
      </w:pPr>
      <w:r w:rsidRPr="7E46727D" w:rsidR="4E85D3E2">
        <w:rPr>
          <w:b w:val="1"/>
          <w:bCs w:val="1"/>
          <w:i w:val="0"/>
          <w:iCs w:val="0"/>
          <w:caps w:val="1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PE"/>
        </w:rPr>
        <w:t>CUIDAD DE DESTINO</w:t>
      </w:r>
      <w:bookmarkStart w:name="_Toc78799243" w:id="29"/>
      <w:r w:rsidR="00143242">
        <w:rPr/>
        <w:t>&gt;</w:t>
      </w:r>
      <w:bookmarkEnd w:id="29"/>
    </w:p>
    <w:tbl>
      <w:tblPr>
        <w:tblpPr w:leftFromText="141" w:rightFromText="141" w:vertAnchor="text" w:horzAnchor="margin" w:tblpY="18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"/>
        <w:gridCol w:w="1970"/>
        <w:gridCol w:w="1980"/>
        <w:gridCol w:w="1371"/>
        <w:gridCol w:w="1743"/>
        <w:gridCol w:w="1174"/>
      </w:tblGrid>
      <w:tr w:rsidRPr="005E1F4A" w:rsidR="00143242" w:rsidTr="7E46727D" w14:paraId="3A6FA21E" w14:textId="77777777">
        <w:trPr>
          <w:trHeight w:val="660"/>
        </w:trPr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1FE5DE85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50965C79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336664BA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7A32F415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0FCAB288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6E2FCA45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Pr="005E1F4A" w:rsidR="00143242" w:rsidTr="7E46727D" w14:paraId="2B047223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Pr="00143242" w:rsidR="00143242" w:rsidP="00A027CC" w:rsidRDefault="00143242" w14:paraId="67AB25D9" w14:textId="77777777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4B7176B5" w14:textId="59949B41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COD_CIU_DES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34CCCBC8" w14:textId="5BA89CAC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Código de la ciudad de destino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6E48BE4F" w14:textId="581B578E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6C75C9C4" w14:textId="2CCD1979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10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56B47E18" w14:textId="59FFF46D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PRIMARYKEY</w:t>
            </w:r>
          </w:p>
        </w:tc>
      </w:tr>
      <w:tr w:rsidRPr="005E1F4A" w:rsidR="00143242" w:rsidTr="7E46727D" w14:paraId="15EBD5AC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Pr="00143242" w:rsidR="00143242" w:rsidP="00A027CC" w:rsidRDefault="00143242" w14:paraId="649B7B22" w14:textId="77777777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27A26C15" w14:textId="2D2F9423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CIU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1A0A3999" w14:textId="347EFE9A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Nombre de la Ciudad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5A2FD09F" w14:textId="2F46F8FE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5D6F1607" w14:textId="2312BC0C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20</w:t>
            </w:r>
          </w:p>
          <w:p w:rsidR="7E46727D" w:rsidP="7E46727D" w:rsidRDefault="7E46727D" w14:paraId="6BE5B8DA" w14:textId="4FC99702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5F025C38" w14:textId="464EE540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</w:t>
            </w:r>
          </w:p>
        </w:tc>
      </w:tr>
      <w:tr w:rsidRPr="005E1F4A" w:rsidR="00143242" w:rsidTr="7E46727D" w14:paraId="40BEB555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</w:tcPr>
          <w:p w:rsidRPr="00143242" w:rsidR="00143242" w:rsidP="00A027CC" w:rsidRDefault="00143242" w14:paraId="1370E022" w14:textId="77777777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7327978C" w14:textId="7849AE5C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PA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600CE268" w14:textId="590AB2C6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Nombre del país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747646F7" w14:textId="24A4C6B5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0A52BCD1" w14:textId="464A0BCB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20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</w:tcPr>
          <w:p w:rsidR="7E46727D" w:rsidP="7E46727D" w:rsidRDefault="7E46727D" w14:paraId="1E84116D" w14:textId="7D9E28A3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7E46727D" w:rsidRDefault="7E46727D" w14:paraId="0A24E2EF" w14:textId="4BB60B02"/>
    <w:p w:rsidR="7E46727D" w:rsidRDefault="7E46727D" w14:paraId="3EFE4D9F" w14:textId="29C903AC"/>
    <w:p w:rsidR="00143242" w:rsidP="00143242" w:rsidRDefault="00143242" w14:paraId="6A3D92CC" w14:textId="77777777"/>
    <w:p w:rsidRPr="00C31721" w:rsidR="00143242" w:rsidP="7E46727D" w:rsidRDefault="00143242" w14:paraId="57358276" w14:textId="3565A9D3">
      <w:pPr>
        <w:pStyle w:val="Ttulo3"/>
        <w:rPr>
          <w:rFonts w:ascii="Muller Bold" w:hAnsi="Muller Bold"/>
          <w:sz w:val="20"/>
          <w:szCs w:val="20"/>
        </w:rPr>
      </w:pPr>
      <w:r w:rsidRPr="7E46727D" w:rsidR="6657886B">
        <w:rPr>
          <w:b w:val="1"/>
          <w:bCs w:val="1"/>
          <w:i w:val="0"/>
          <w:iCs w:val="0"/>
          <w:caps w:val="1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PE"/>
        </w:rPr>
        <w:t>EXPORTADOR</w:t>
      </w:r>
      <w:bookmarkStart w:name="_Toc78799244" w:id="30"/>
      <w:r w:rsidR="00143242">
        <w:rPr/>
        <w:t>&gt;</w:t>
      </w:r>
      <w:bookmarkEnd w:id="30"/>
    </w:p>
    <w:p w:rsidR="00143242" w:rsidP="00143242" w:rsidRDefault="00143242" w14:paraId="3ADAC75A" w14:textId="77777777"/>
    <w:tbl>
      <w:tblPr>
        <w:tblpPr w:leftFromText="141" w:rightFromText="141" w:vertAnchor="text" w:horzAnchor="margin" w:tblpY="18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"/>
        <w:gridCol w:w="1970"/>
        <w:gridCol w:w="1980"/>
        <w:gridCol w:w="1371"/>
        <w:gridCol w:w="1743"/>
        <w:gridCol w:w="1174"/>
      </w:tblGrid>
      <w:tr w:rsidRPr="005E1F4A" w:rsidR="00143242" w:rsidTr="7E46727D" w14:paraId="3BE799BA" w14:textId="77777777">
        <w:trPr>
          <w:trHeight w:val="660"/>
        </w:trPr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761EA368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106FB336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283ADDC9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755B2036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43EFC0A9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tcMar/>
            <w:vAlign w:val="center"/>
            <w:hideMark/>
          </w:tcPr>
          <w:p w:rsidRPr="00143242" w:rsidR="00143242" w:rsidP="00A027CC" w:rsidRDefault="00143242" w14:paraId="5FBEF5C6" w14:textId="77777777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Pr="005E1F4A" w:rsidR="00143242" w:rsidTr="7E46727D" w14:paraId="5485CBFB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Pr="00143242" w:rsidR="00143242" w:rsidP="00A027CC" w:rsidRDefault="00143242" w14:paraId="3F014485" w14:textId="77777777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44C81239" w14:textId="738CDBA7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Ruc_EXP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3B0366B0" w14:textId="004465F0">
            <w:pPr>
              <w:spacing w:before="0" w:beforeAutospacing="off" w:after="0" w:afterAutospacing="off" w:line="240" w:lineRule="atLeast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Ruc de la empresa exportadora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10ACEC6A" w14:textId="026BF1EF">
            <w:pPr>
              <w:spacing w:before="0" w:beforeAutospacing="off" w:after="0" w:afterAutospacing="off" w:line="240" w:lineRule="atLeast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53769ECF" w14:textId="3B56FF97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10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6E611A75" w14:textId="4197126E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PRYMARY KEY</w:t>
            </w:r>
          </w:p>
        </w:tc>
      </w:tr>
      <w:tr w:rsidRPr="005E1F4A" w:rsidR="00143242" w:rsidTr="7E46727D" w14:paraId="43E2FE85" w14:textId="77777777">
        <w:trPr>
          <w:trHeight w:val="284" w:hRule="exact"/>
        </w:trPr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Pr="00143242" w:rsidR="00143242" w:rsidP="00A027CC" w:rsidRDefault="00143242" w14:paraId="2BEF4310" w14:textId="77777777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1920464F" w14:textId="3DEAB506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NOM_EXP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06CAEC12" w14:textId="6E588948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Nombre de la empresa exportadora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201DF732" w14:textId="775DF345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487E7DD6" w14:textId="7BC577ED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 40</w:t>
            </w:r>
          </w:p>
          <w:p w:rsidR="7E46727D" w:rsidP="7E46727D" w:rsidRDefault="7E46727D" w14:paraId="0DA51944" w14:textId="5D70B09A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noWrap/>
            <w:tcMar/>
            <w:vAlign w:val="bottom"/>
            <w:hideMark/>
          </w:tcPr>
          <w:p w:rsidR="7E46727D" w:rsidP="7E46727D" w:rsidRDefault="7E46727D" w14:paraId="566C3AC9" w14:textId="77017D20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PE"/>
              </w:rPr>
              <w:t> </w:t>
            </w:r>
          </w:p>
        </w:tc>
      </w:tr>
    </w:tbl>
    <w:p w:rsidR="7E46727D" w:rsidRDefault="7E46727D" w14:paraId="016F9248" w14:textId="17AE36FA"/>
    <w:p w:rsidR="2C29F7C7" w:rsidP="7E46727D" w:rsidRDefault="2C29F7C7" w14:paraId="13FE2BDB" w14:textId="0640939C">
      <w:pPr>
        <w:pStyle w:val="Ttulo3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7E46727D" w:rsidR="2C29F7C7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0"/>
          <w:szCs w:val="20"/>
          <w:lang w:val="es-PE"/>
        </w:rPr>
        <w:t>CONSIGNATARIO</w:t>
      </w:r>
      <w:r w:rsidRPr="7E46727D" w:rsidR="2C29F7C7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  <w:t>&gt;</w:t>
      </w:r>
    </w:p>
    <w:p w:rsidR="7E46727D" w:rsidP="7E46727D" w:rsidRDefault="7E46727D" w14:paraId="32821371" w14:textId="5E86DA07">
      <w:pPr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950"/>
        <w:gridCol w:w="1980"/>
        <w:gridCol w:w="1395"/>
        <w:gridCol w:w="1740"/>
        <w:gridCol w:w="1185"/>
      </w:tblGrid>
      <w:tr w:rsidR="7E46727D" w:rsidTr="7E46727D" w14:paraId="3B367BD3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04F84197" w14:textId="10526569">
            <w:pPr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02B7496D" w14:textId="00F25D59">
            <w:pPr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Abreviación de Campo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34CE1A7E" w14:textId="1F3A9157">
            <w:pPr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Descripción del Campo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1C294CB5" w14:textId="6BB947C5">
            <w:pPr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del Campo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5FD58D90" w14:textId="41EAF69A">
            <w:pPr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Longitud del Campo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54465183" w14:textId="3C5DC407">
            <w:pPr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 Llave</w:t>
            </w:r>
          </w:p>
        </w:tc>
      </w:tr>
      <w:tr w:rsidR="7E46727D" w:rsidTr="7E46727D" w14:paraId="3B21BABD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701EA19" w14:textId="0EF4604C">
            <w:pPr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64FA40D" w14:textId="59BA7069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COD_CONSIG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0215D78" w14:textId="2E0F6676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del Consignatario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83427D1" w14:textId="75CC2B1D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INT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9CD2295" w14:textId="412E065C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5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A105688" w14:textId="1B73DBD2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PRIMARY KEY</w:t>
            </w:r>
          </w:p>
        </w:tc>
      </w:tr>
      <w:tr w:rsidR="7E46727D" w:rsidTr="7E46727D" w14:paraId="03A73008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A4224ED" w14:textId="1506E881">
            <w:pPr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2137623" w14:textId="765CAC3A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NOM_CONSIG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9CD07E2" w14:textId="086F2F67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Nombre del consignatario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2B48FA1" w14:textId="3A371CCE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72867D4" w14:textId="7D928E14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</w:t>
            </w:r>
          </w:p>
          <w:p w:rsidR="7E46727D" w:rsidP="7E46727D" w:rsidRDefault="7E46727D" w14:paraId="6636D976" w14:textId="2283A09B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40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252E9E2" w14:textId="04C6D2F3">
            <w:pPr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 </w:t>
            </w:r>
          </w:p>
        </w:tc>
      </w:tr>
    </w:tbl>
    <w:p w:rsidR="7E46727D" w:rsidP="7E46727D" w:rsidRDefault="7E46727D" w14:paraId="5AC44F85" w14:textId="7E4A0A28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E46727D" w:rsidP="7E46727D" w:rsidRDefault="7E46727D" w14:paraId="654EA801" w14:textId="5DFF9D04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29F7C7" w:rsidP="7E46727D" w:rsidRDefault="2C29F7C7" w14:paraId="7925BCB6" w14:textId="24BFDFDD">
      <w:pPr>
        <w:pStyle w:val="Ttulo3"/>
        <w:bidi w:val="0"/>
        <w:spacing w:line="240" w:lineRule="atLeast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7E46727D" w:rsidR="2C29F7C7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AGENTE DE CARGA 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950"/>
        <w:gridCol w:w="1980"/>
        <w:gridCol w:w="1395"/>
        <w:gridCol w:w="1740"/>
        <w:gridCol w:w="1185"/>
      </w:tblGrid>
      <w:tr w:rsidR="7E46727D" w:rsidTr="7E46727D" w14:paraId="443F78CE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283B7CDC" w14:textId="468D8092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426DAD84" w14:textId="4127F0E1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Abreviación de Campo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5DCED032" w14:textId="4FEB9291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Descripción del Campo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4C3334DF" w14:textId="7EA7B7AD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del Campo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2531F86B" w14:textId="572278C6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Longitud del Campo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3F534189" w14:textId="52D65066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 Llave</w:t>
            </w:r>
          </w:p>
        </w:tc>
      </w:tr>
      <w:tr w:rsidR="7E46727D" w:rsidTr="7E46727D" w14:paraId="596704D7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B03D2FA" w14:textId="66A90A7F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9F382BE" w14:textId="1B346A4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RUC_AGE_CAR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A65B5D6" w14:textId="10230E78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RUC De la agencia de carga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C81C4A4" w14:textId="2F2EBF4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A9F79EF" w14:textId="135C5CCA">
            <w:pPr>
              <w:bidi w:val="0"/>
              <w:spacing w:before="0" w:beforeAutospacing="off" w:after="0" w:afterAutospacing="off" w:line="240" w:lineRule="atLeast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10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403A9D5" w14:textId="0BF46F6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PRIMARY KEY</w:t>
            </w:r>
          </w:p>
        </w:tc>
      </w:tr>
      <w:tr w:rsidR="7E46727D" w:rsidTr="7E46727D" w14:paraId="04DD8F34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E07908C" w14:textId="3FD3617A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AF1707D" w14:textId="6C301F14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NOM_AGE_CAR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EED076C" w14:textId="6FD367E8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Nombre de la agencia de carga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F1E4388" w14:textId="336CC70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87A0188" w14:textId="378946E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40 </w:t>
            </w:r>
          </w:p>
          <w:p w:rsidR="7E46727D" w:rsidP="7E46727D" w:rsidRDefault="7E46727D" w14:paraId="4EED0D3B" w14:textId="6EE134E0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5B79432" w14:textId="48E183E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 </w:t>
            </w:r>
          </w:p>
        </w:tc>
      </w:tr>
    </w:tbl>
    <w:p w:rsidR="7E46727D" w:rsidP="7E46727D" w:rsidRDefault="7E46727D" w14:paraId="408D249C" w14:textId="5AFF96B4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E46727D" w:rsidP="7E46727D" w:rsidRDefault="7E46727D" w14:paraId="30C6B05C" w14:textId="75D594BB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E46727D" w:rsidP="7E46727D" w:rsidRDefault="7E46727D" w14:paraId="0D4A6571" w14:textId="2F533983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29F7C7" w:rsidP="7E46727D" w:rsidRDefault="2C29F7C7" w14:paraId="7128A316" w14:textId="30D1F091">
      <w:pPr>
        <w:pStyle w:val="Ttulo3"/>
        <w:bidi w:val="0"/>
        <w:spacing w:line="240" w:lineRule="atLeast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7E46727D" w:rsidR="2C29F7C7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  <w:t>TRANSPORTISTA&gt;</w:t>
      </w:r>
    </w:p>
    <w:p w:rsidR="7E46727D" w:rsidP="7E46727D" w:rsidRDefault="7E46727D" w14:paraId="59D0AC83" w14:textId="61E60DDA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950"/>
        <w:gridCol w:w="1980"/>
        <w:gridCol w:w="1395"/>
        <w:gridCol w:w="1740"/>
        <w:gridCol w:w="1185"/>
      </w:tblGrid>
      <w:tr w:rsidR="7E46727D" w:rsidTr="7E46727D" w14:paraId="4949A25F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79D57BE1" w14:textId="34510333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3CDA0C93" w14:textId="563F3C10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Abreviación de Campo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50FA58FC" w14:textId="5A8F3977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Descripción del Campo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3140BF81" w14:textId="2C7913F9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del Campo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43527969" w14:textId="59D52053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Longitud del Campo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6D1EB3B9" w14:textId="5FAE3995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 Llave</w:t>
            </w:r>
          </w:p>
        </w:tc>
      </w:tr>
      <w:tr w:rsidR="7E46727D" w:rsidTr="7E46727D" w14:paraId="302ECB31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7D6D6D4" w14:textId="64041C37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DD96338" w14:textId="6249A482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DNI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4C36AAD" w14:textId="1AED56B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Documento Nacional de identidad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6E35129" w14:textId="18DDE6D2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A3AC5B2" w14:textId="5C100821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8 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1BF6405" w14:textId="7CB8640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PK</w:t>
            </w:r>
          </w:p>
        </w:tc>
      </w:tr>
      <w:tr w:rsidR="7E46727D" w:rsidTr="7E46727D" w14:paraId="47C8477D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93BEB97" w14:textId="29A0C2D9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B5C127F" w14:textId="58DAE0F2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NOM_TRANS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06FF783" w14:textId="61890C4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Nombre completo del trasportista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5CB5D83" w14:textId="1AFDF548">
            <w:pPr>
              <w:bidi w:val="0"/>
              <w:spacing w:before="0" w:beforeAutospacing="off" w:after="0" w:afterAutospacing="off" w:line="240" w:lineRule="atLeast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873DEF8" w14:textId="52D4EA2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</w:t>
            </w:r>
          </w:p>
          <w:p w:rsidR="7E46727D" w:rsidP="7E46727D" w:rsidRDefault="7E46727D" w14:paraId="0F29FF76" w14:textId="3A5338B2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80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8400DE2" w14:textId="11AC9071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 </w:t>
            </w:r>
          </w:p>
        </w:tc>
      </w:tr>
    </w:tbl>
    <w:p w:rsidR="7E46727D" w:rsidP="7E46727D" w:rsidRDefault="7E46727D" w14:paraId="57EF08E9" w14:textId="2C1E7E1C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E46727D" w:rsidP="7E46727D" w:rsidRDefault="7E46727D" w14:paraId="021157D2" w14:textId="1C7647C4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29F7C7" w:rsidP="7E46727D" w:rsidRDefault="2C29F7C7" w14:paraId="73D6B7CF" w14:textId="67AF340C">
      <w:pPr>
        <w:pStyle w:val="Ttulo3"/>
        <w:bidi w:val="0"/>
        <w:spacing w:line="240" w:lineRule="atLeast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7E46727D" w:rsidR="2C29F7C7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  <w:t>AGENTE DE ADUANAS&gt;</w:t>
      </w:r>
    </w:p>
    <w:p w:rsidR="7E46727D" w:rsidP="7E46727D" w:rsidRDefault="7E46727D" w14:paraId="21B97982" w14:textId="206686BC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115"/>
        <w:gridCol w:w="1815"/>
        <w:gridCol w:w="1395"/>
        <w:gridCol w:w="1740"/>
        <w:gridCol w:w="1185"/>
      </w:tblGrid>
      <w:tr w:rsidR="7E46727D" w:rsidTr="7E46727D" w14:paraId="431D3544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0907E1CB" w14:textId="4F904E0B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1252205F" w14:textId="00CC9777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Abreviación de Campo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5FEC91A1" w14:textId="4BF4A150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Descripción del Campo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44917E8A" w14:textId="323373F1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del Campo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3285A598" w14:textId="5DC34FD9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Longitud del Campo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3AA1CD00" w14:textId="4577787E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 Llave</w:t>
            </w:r>
          </w:p>
        </w:tc>
      </w:tr>
      <w:tr w:rsidR="7E46727D" w:rsidTr="7E46727D" w14:paraId="71B2E125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F852D0C" w14:textId="460FACE3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1DC863A" w14:textId="24E0F90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COD_AGEN_ADU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5EBBD3E" w14:textId="10C2C31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 la agencia de aduanas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2B0CAA7" w14:textId="0858E91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D3827B5" w14:textId="4A4B4DB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6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EFAA462" w14:textId="24696D3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PK</w:t>
            </w:r>
          </w:p>
        </w:tc>
      </w:tr>
      <w:tr w:rsidR="7E46727D" w:rsidTr="7E46727D" w14:paraId="66CA50A8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8309E8D" w14:textId="3CDA4A80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52A6000" w14:textId="7C633B5E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NOM_AGEN_ADU</w:t>
            </w:r>
          </w:p>
        </w:tc>
        <w:tc>
          <w:tcPr>
            <w:tcW w:w="18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82F08F1" w14:textId="7878B55D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Nombre de la agencia de Aduanas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5F39F04" w14:textId="1D33D22D">
            <w:pPr>
              <w:bidi w:val="0"/>
              <w:spacing w:before="0" w:beforeAutospacing="off" w:after="0" w:afterAutospacing="off" w:line="240" w:lineRule="atLeast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8B9D085" w14:textId="268194BC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100</w:t>
            </w:r>
          </w:p>
          <w:p w:rsidR="7E46727D" w:rsidP="7E46727D" w:rsidRDefault="7E46727D" w14:paraId="2055314D" w14:textId="76A377F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1348A79" w14:textId="303F934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 </w:t>
            </w:r>
          </w:p>
        </w:tc>
      </w:tr>
    </w:tbl>
    <w:p w:rsidR="7E46727D" w:rsidP="7E46727D" w:rsidRDefault="7E46727D" w14:paraId="195D39D1" w14:textId="33C86007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E46727D" w:rsidP="7E46727D" w:rsidRDefault="7E46727D" w14:paraId="6D2A4A58" w14:textId="17314BA2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E46727D" w:rsidP="7E46727D" w:rsidRDefault="7E46727D" w14:paraId="5075C3BE" w14:textId="3D5C180A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29F7C7" w:rsidP="7E46727D" w:rsidRDefault="2C29F7C7" w14:paraId="272D5059" w14:textId="0401FADA">
      <w:pPr>
        <w:pStyle w:val="Ttulo3"/>
        <w:bidi w:val="0"/>
        <w:spacing w:line="240" w:lineRule="atLeast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7E46727D" w:rsidR="2C29F7C7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WAREHOUSE_RECEIPT 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950"/>
        <w:gridCol w:w="1980"/>
        <w:gridCol w:w="1395"/>
        <w:gridCol w:w="1740"/>
        <w:gridCol w:w="1185"/>
      </w:tblGrid>
      <w:tr w:rsidR="7E46727D" w:rsidTr="37D7194D" w14:paraId="620DA533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2A2C7DE5" w14:textId="6CAFA38B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73CB4D68" w14:textId="3A283A6C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Abreviación de Campo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0183B400" w14:textId="5183FA22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Descripción del Campo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6C682000" w14:textId="6B079D73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del Campo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6238BBC0" w14:textId="209F42C5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Longitud del Campo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1EAD6FC4" w14:textId="77AC30AE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 Llave</w:t>
            </w:r>
          </w:p>
        </w:tc>
      </w:tr>
      <w:tr w:rsidR="7E46727D" w:rsidTr="37D7194D" w14:paraId="7F484762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5525321" w14:textId="7B0E22DF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FEB7D04" w14:textId="4B28B2F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COD_WAR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B4932AC" w14:textId="5E3F5BA1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 la WAREHOUSE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7344452" w14:textId="6095036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A7D68EB" w14:textId="0C58D34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14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A53711C" w14:textId="62B99023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PK</w:t>
            </w:r>
          </w:p>
        </w:tc>
      </w:tr>
      <w:tr w:rsidR="7E46727D" w:rsidTr="37D7194D" w14:paraId="2EAF2F68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8CC6CC8" w14:textId="7D0F7D45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3B4F127" w14:textId="4297C67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FE_INI_RECEP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8062579" w14:textId="6E262BED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Fecha de inicio de la recepción de la carga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F50164A" w14:textId="71D317E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DATATIME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B727A7C" w14:textId="551BBD5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</w:t>
            </w:r>
          </w:p>
          <w:p w:rsidR="7E46727D" w:rsidP="7E46727D" w:rsidRDefault="7E46727D" w14:paraId="755C9F41" w14:textId="5A9B43A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C22708C" w14:textId="4B56E438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 </w:t>
            </w:r>
          </w:p>
        </w:tc>
      </w:tr>
      <w:tr w:rsidR="7E46727D" w:rsidTr="37D7194D" w14:paraId="070BC0AE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E07906F" w14:textId="7B72FFAB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3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A79A3CC" w14:textId="489396AF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Ruc_EXP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ADACB1F" w14:textId="6F4F6323">
            <w:pPr>
              <w:bidi w:val="0"/>
              <w:spacing w:before="0" w:beforeAutospacing="off" w:after="0" w:afterAutospacing="off" w:line="240" w:lineRule="atLeast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Ruc de la empresa exportadora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CB0D43B" w14:textId="622116C4">
            <w:pPr>
              <w:bidi w:val="0"/>
              <w:spacing w:before="0" w:beforeAutospacing="off" w:after="0" w:afterAutospacing="off" w:line="240" w:lineRule="atLeast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3778EB8" w14:textId="2EC410B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10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988D1B8" w14:textId="5999BCF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FK</w:t>
            </w:r>
          </w:p>
        </w:tc>
      </w:tr>
      <w:tr w:rsidR="7E46727D" w:rsidTr="37D7194D" w14:paraId="74DD86BB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B7DD56B" w14:textId="721C9E27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4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D574148" w14:textId="4F5CE628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COD_CIU_DES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98AD10E" w14:textId="138E4B0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 la ciudad de destino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6BAD179" w14:textId="53CB36BC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88088E6" w14:textId="0A8ECE1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10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83F89F1" w14:textId="735AD6D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FK</w:t>
            </w:r>
          </w:p>
        </w:tc>
      </w:tr>
      <w:tr w:rsidR="7E46727D" w:rsidTr="37D7194D" w14:paraId="35306A8E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8FF73A3" w14:textId="55630C00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5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C7EB256" w14:textId="440CB61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COD_CONSIG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C944E9A" w14:textId="510C13F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del Consignatario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4B258D4" w14:textId="25D410E4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INT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18B1302" w14:textId="6A85ADD0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5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89E1FD9" w14:textId="1223F43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FK</w:t>
            </w:r>
          </w:p>
        </w:tc>
      </w:tr>
      <w:tr w:rsidR="7E46727D" w:rsidTr="37D7194D" w14:paraId="7A39DA77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1F2C8F5" w14:textId="2A90E547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6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F094031" w14:textId="04FBB098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DI_CONT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DD0CDDA" w14:textId="18C560F3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Dice lo que contiene la carga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986C35B" w14:textId="6A5A2FF0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1E729C7" w14:textId="78FAC601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400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2CEDB27" w14:textId="4A5FB724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E46727D" w:rsidTr="37D7194D" w14:paraId="37B237F2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5FC76B8" w14:textId="06C109AA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7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85563AF" w14:textId="131B936C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DNI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DA8161A" w14:textId="59F5CEF2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Documento Nacional de identidad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1216123" w14:textId="4BD1334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E81AF97" w14:textId="42155FFC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8 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F0EE5BE" w14:textId="1330DD4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FK</w:t>
            </w:r>
          </w:p>
        </w:tc>
      </w:tr>
      <w:tr w:rsidR="7E46727D" w:rsidTr="37D7194D" w14:paraId="5A0A482F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96312B6" w14:textId="6836D47A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8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135F1F5" w14:textId="5D4FD63F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N_DAM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483B44E" w14:textId="5F0C152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Numero de Dam completa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64F5500" w14:textId="0AAD4750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3646A4B" w14:textId="2D2DD64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13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4655B95" w14:textId="43B097C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FK</w:t>
            </w:r>
          </w:p>
        </w:tc>
      </w:tr>
      <w:tr w:rsidR="7E46727D" w:rsidTr="37D7194D" w14:paraId="072B46D6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F9D0E02" w14:textId="4DC81A25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9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54CAC54" w14:textId="3F3129FD">
            <w:pPr>
              <w:bidi w:val="0"/>
              <w:spacing w:line="240" w:lineRule="auto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242424"/>
                <w:sz w:val="22"/>
                <w:szCs w:val="22"/>
              </w:rPr>
            </w:pPr>
            <w:r w:rsidRPr="7E46727D" w:rsidR="7E46727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color w:val="242424"/>
                <w:sz w:val="22"/>
                <w:szCs w:val="22"/>
                <w:lang w:val="es-PE"/>
              </w:rPr>
              <w:t>COD_Gui__Ma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B0D8A0C" w14:textId="4E3B176A">
            <w:pPr>
              <w:bidi w:val="0"/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CODIGO DE LA GUIA MADRE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87736F3" w14:textId="2713E91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7E1597A" w14:textId="38BD4621">
            <w:pPr>
              <w:bidi w:val="0"/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</w:t>
            </w:r>
          </w:p>
          <w:p w:rsidR="7E46727D" w:rsidP="7E46727D" w:rsidRDefault="7E46727D" w14:paraId="39CD1D03" w14:textId="4A4CFE72">
            <w:pPr>
              <w:bidi w:val="0"/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20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A3EDCF1" w14:textId="504758F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FK</w:t>
            </w:r>
          </w:p>
        </w:tc>
      </w:tr>
      <w:tr w:rsidR="7E46727D" w:rsidTr="37D7194D" w14:paraId="3A239ECE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E810808" w14:textId="162ABC9C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10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335FFB5" w14:textId="5EF696CC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FE_FI_RECEP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0727359" w14:textId="3F126C2D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Fecha de fin de la recepción de la carga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D07E660" w14:textId="38C3B942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DATETIME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E54E5F9" w14:textId="7FAB9E70">
            <w:pPr>
              <w:bidi w:val="0"/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56E83B6" w14:textId="688639B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E46727D" w:rsidTr="37D7194D" w14:paraId="33DA29BB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54C3B4F" w14:textId="6CF17630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11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97E1324" w14:textId="4583C7E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RUC_AGE_CAR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255C5BE" w14:textId="40B527C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RUC De la agencia de carga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514E05A" w14:textId="18964AFC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2D76ECC" w14:textId="094D6339">
            <w:pPr>
              <w:bidi w:val="0"/>
              <w:spacing w:before="0" w:beforeAutospacing="off" w:after="0" w:afterAutospacing="off" w:line="240" w:lineRule="atLeast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10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D78AB4E" w14:textId="66893E04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FK</w:t>
            </w:r>
          </w:p>
        </w:tc>
      </w:tr>
      <w:tr w:rsidR="7E46727D" w:rsidTr="37D7194D" w14:paraId="0F10DD77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E9637AF" w14:textId="75612524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12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E7C1000" w14:textId="5408EE5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COD_CIU_DES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670BD56" w14:textId="48F38F00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 la ciudad de destino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147525B" w14:textId="562E792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BC8372E" w14:textId="5ECB7D4D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10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8F97DB3" w14:textId="01F8CF8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FK</w:t>
            </w:r>
          </w:p>
        </w:tc>
      </w:tr>
      <w:tr w:rsidR="7E46727D" w:rsidTr="37D7194D" w14:paraId="6DE62FA2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E7D17D7" w14:textId="53312A29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13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3D4033E" w14:textId="40A1F89D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COD_AGEN_ADU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8E992DD" w14:textId="6EC468C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 la agencia de aduanas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6DF910E" w14:textId="321EFDA3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EDF1708" w14:textId="58122344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6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07010BA" w14:textId="023F01FF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FK</w:t>
            </w:r>
          </w:p>
        </w:tc>
      </w:tr>
      <w:tr w:rsidR="7E46727D" w:rsidTr="37D7194D" w14:paraId="2C9D349D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C63AAFC" w14:textId="40C274AB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14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2B500EB" w14:textId="3DE48F1D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COD_CAN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557024D" w14:textId="7B3ECF8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del canal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F40AE82" w14:textId="3753DC31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8FAB922" w14:textId="03BBE17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2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B1DB8F5" w14:textId="4ECF34EE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FK</w:t>
            </w:r>
          </w:p>
        </w:tc>
      </w:tr>
    </w:tbl>
    <w:p w:rsidR="7E46727D" w:rsidP="7E46727D" w:rsidRDefault="7E46727D" w14:paraId="67662CDD" w14:textId="7B51349E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E46727D" w:rsidP="7E46727D" w:rsidRDefault="7E46727D" w14:paraId="2DB1D983" w14:textId="33BF985C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E46727D" w:rsidP="7E46727D" w:rsidRDefault="7E46727D" w14:paraId="4E60F504" w14:textId="39639727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29F7C7" w:rsidP="7E46727D" w:rsidRDefault="2C29F7C7" w14:paraId="3FEFCDC6" w14:textId="6494C654">
      <w:pPr>
        <w:pStyle w:val="Ttulo3"/>
        <w:bidi w:val="0"/>
        <w:spacing w:line="240" w:lineRule="atLeast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7E46727D" w:rsidR="2C29F7C7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  <w:t>N°</w:t>
      </w:r>
      <w:r w:rsidRPr="7E46727D" w:rsidR="2C29F7C7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 DAM&gt;</w:t>
      </w:r>
    </w:p>
    <w:p w:rsidR="7E46727D" w:rsidP="7E46727D" w:rsidRDefault="7E46727D" w14:paraId="7FC36627" w14:textId="5387C10C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950"/>
        <w:gridCol w:w="1980"/>
        <w:gridCol w:w="1395"/>
        <w:gridCol w:w="1740"/>
        <w:gridCol w:w="1185"/>
      </w:tblGrid>
      <w:tr w:rsidR="7E46727D" w:rsidTr="7E46727D" w14:paraId="0C3E40A6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077E27AA" w14:textId="0F87874D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273DF1AE" w14:textId="4219CD35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Abreviación de Campo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10CFC2A8" w14:textId="0CAAABE8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Descripción del Campo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5372E836" w14:textId="6D322983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del Campo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59C9C27A" w14:textId="1AEBC546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Longitud del Campo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4D383801" w14:textId="28EC2A70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 Llave</w:t>
            </w:r>
          </w:p>
        </w:tc>
      </w:tr>
      <w:tr w:rsidR="7E46727D" w:rsidTr="7E46727D" w14:paraId="333D50D9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77E04C5" w14:textId="0F600982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07F869D" w14:textId="791ED3B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N_DAM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1EA1FB3" w14:textId="4B60335E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Numero de Dam completa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0BEDDF3" w14:textId="5842938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8F18868" w14:textId="4A0117AD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13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9A51AD8" w14:textId="7FCE3D82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PK</w:t>
            </w:r>
          </w:p>
        </w:tc>
      </w:tr>
      <w:tr w:rsidR="7E46727D" w:rsidTr="7E46727D" w14:paraId="6D664FA4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1A79727" w14:textId="70C9BF0F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F6596DB" w14:textId="0A117A01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ZO_AE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824AC28" w14:textId="1EDEA11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Zona aérea 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3E81FBF" w14:textId="3BD0B8DD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594440B" w14:textId="555BA118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</w:t>
            </w:r>
          </w:p>
          <w:p w:rsidR="7E46727D" w:rsidP="7E46727D" w:rsidRDefault="7E46727D" w14:paraId="14F3A843" w14:textId="3EC585D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3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6AF5C08" w14:textId="6BB3D49E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 </w:t>
            </w:r>
          </w:p>
        </w:tc>
      </w:tr>
      <w:tr w:rsidR="7E46727D" w:rsidTr="7E46727D" w14:paraId="1F017583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6CBED17" w14:textId="52E6ABE0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3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3DEF4F5" w14:textId="6D2485C2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AÑ_NUME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289251A" w14:textId="547B6081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Año numeración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7814E69" w14:textId="77D6A03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C55FD56" w14:textId="210B25EF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2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0253CD6" w14:textId="5E1E34BF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E46727D" w:rsidTr="7E46727D" w14:paraId="2AE68CB1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32D400B" w14:textId="362A5571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4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D36A57E" w14:textId="3A6710A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RE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CF579C1" w14:textId="332C5DB0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Régimen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23F38B8" w14:textId="553C2AEC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71325A5" w14:textId="01EAFA7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2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435577E" w14:textId="1BAF8CC1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E46727D" w:rsidTr="7E46727D" w14:paraId="71372A89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4B08737" w14:textId="46F6117F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5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741C3B5" w14:textId="26056A6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DAM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65FBA7D" w14:textId="35C897E2">
            <w:pPr>
              <w:bidi w:val="0"/>
              <w:spacing w:before="0" w:beforeAutospacing="off" w:after="0" w:afterAutospacing="off" w:line="240" w:lineRule="atLeast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Dam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03E9DF6B" w14:textId="7E51D422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213DE5E" w14:textId="0D27D68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6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C6DCB1E" w14:textId="10AEFD3F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7E46727D" w:rsidP="7E46727D" w:rsidRDefault="7E46727D" w14:paraId="5313179F" w14:textId="1CFA37B8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E46727D" w:rsidP="7E46727D" w:rsidRDefault="7E46727D" w14:paraId="013329A1" w14:textId="5FE41B30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E46727D" w:rsidP="7E46727D" w:rsidRDefault="7E46727D" w14:paraId="42708EBC" w14:textId="323454FC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29F7C7" w:rsidP="7E46727D" w:rsidRDefault="2C29F7C7" w14:paraId="34750AC3" w14:textId="7002156E">
      <w:pPr>
        <w:pStyle w:val="Ttulo3"/>
        <w:bidi w:val="0"/>
        <w:spacing w:line="240" w:lineRule="atLeast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7E46727D" w:rsidR="2C29F7C7"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0"/>
          <w:szCs w:val="20"/>
          <w:lang w:val="es-PE"/>
        </w:rPr>
        <w:t>CANAL</w:t>
      </w:r>
      <w:r w:rsidRPr="7E46727D" w:rsidR="2C29F7C7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  <w:t>&gt;</w:t>
      </w:r>
    </w:p>
    <w:p w:rsidR="7E46727D" w:rsidP="7E46727D" w:rsidRDefault="7E46727D" w14:paraId="43FF2A5A" w14:textId="5154CBED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950"/>
        <w:gridCol w:w="1980"/>
        <w:gridCol w:w="1395"/>
        <w:gridCol w:w="1740"/>
        <w:gridCol w:w="1185"/>
      </w:tblGrid>
      <w:tr w:rsidR="7E46727D" w:rsidTr="7E46727D" w14:paraId="7A3512DF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38D4CD1D" w14:textId="22E8E410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7408AC9A" w14:textId="03B4F6E0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Abreviación de Campo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686932CC" w14:textId="7E0D8F43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Descripción del Campo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722A661F" w14:textId="48319FA9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del Campo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6D8A122A" w14:textId="2C985E36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Longitud del Campo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center"/>
          </w:tcPr>
          <w:p w:rsidR="7E46727D" w:rsidP="7E46727D" w:rsidRDefault="7E46727D" w14:paraId="312C0183" w14:textId="22BDFD4F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 Llave</w:t>
            </w:r>
          </w:p>
        </w:tc>
      </w:tr>
      <w:tr w:rsidR="7E46727D" w:rsidTr="7E46727D" w14:paraId="3AEA7B23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20D1BF81" w14:textId="3BC723D9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3E0BDD18" w14:textId="51130394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COD_CAN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7BC0E235" w14:textId="4C90BA9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del canal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4118EAE1" w14:textId="422DAEEC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ED2CFB6" w14:textId="131564E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2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624F1E3" w14:textId="224DF7C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PK</w:t>
            </w:r>
          </w:p>
        </w:tc>
      </w:tr>
      <w:tr w:rsidR="7E46727D" w:rsidTr="7E46727D" w14:paraId="58DB3E30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FA191C1" w14:textId="577FEC05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297A5E2" w14:textId="3CA68DB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COL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11F719FC" w14:textId="7CF35E5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Color que identifica el estado del canal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A3B5141" w14:textId="62FEC6E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56F319A1" w14:textId="6FF5B72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6</w:t>
            </w:r>
          </w:p>
          <w:p w:rsidR="7E46727D" w:rsidP="7E46727D" w:rsidRDefault="7E46727D" w14:paraId="6E05C391" w14:textId="03AD4D0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60" w:type="dxa"/>
              <w:right w:w="60" w:type="dxa"/>
            </w:tcMar>
            <w:vAlign w:val="bottom"/>
          </w:tcPr>
          <w:p w:rsidR="7E46727D" w:rsidP="7E46727D" w:rsidRDefault="7E46727D" w14:paraId="65D122CD" w14:textId="58373964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 </w:t>
            </w:r>
          </w:p>
        </w:tc>
      </w:tr>
    </w:tbl>
    <w:p w:rsidR="2C29F7C7" w:rsidP="7E46727D" w:rsidRDefault="2C29F7C7" w14:paraId="18C2B653" w14:textId="3839856B">
      <w:pPr>
        <w:pStyle w:val="Ttulo3"/>
        <w:bidi w:val="0"/>
        <w:spacing w:line="240" w:lineRule="atLeast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7E46727D" w:rsidR="2C29F7C7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  <w:t xml:space="preserve">TIPO DE EMBALAJE  </w:t>
      </w:r>
    </w:p>
    <w:p w:rsidR="7E46727D" w:rsidP="7E46727D" w:rsidRDefault="7E46727D" w14:paraId="66C91292" w14:textId="07CFAB2E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950"/>
        <w:gridCol w:w="1980"/>
        <w:gridCol w:w="1395"/>
        <w:gridCol w:w="1740"/>
        <w:gridCol w:w="1185"/>
      </w:tblGrid>
      <w:tr w:rsidR="7E46727D" w:rsidTr="7E46727D" w14:paraId="0E7CA0C6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0009A1AB" w14:textId="02EA33DB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3683A38E" w14:textId="404F6FC7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Abreviación de Campo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44B22DE5" w14:textId="79169DF1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Descripción del Campo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72D04DAF" w14:textId="4905C808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del Campo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3020BBEE" w14:textId="50B01733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Longitud del Campo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79D736F6" w14:textId="4F442081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 Llave</w:t>
            </w:r>
          </w:p>
        </w:tc>
      </w:tr>
      <w:tr w:rsidR="7E46727D" w:rsidTr="7E46727D" w14:paraId="08BA3A03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3F3C958B" w14:textId="4C49DF70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38975FAF" w14:textId="68CAE472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COD_EMB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376B99D0" w14:textId="23EE813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del embalaje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5A5288EA" w14:textId="1D8D0ECF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41A8B359" w14:textId="7947524A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2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3860AED2" w14:textId="2D3A46B1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PK</w:t>
            </w:r>
          </w:p>
        </w:tc>
      </w:tr>
      <w:tr w:rsidR="7E46727D" w:rsidTr="7E46727D" w14:paraId="1FD3E032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5976DF84" w14:textId="4AEB4716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6F5ED2FD" w14:textId="024C67B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TI_EMB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2E0DF9E0" w14:textId="7CB881D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Tipo de embalaje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1AEEC3DA" w14:textId="1987D439">
            <w:pPr>
              <w:bidi w:val="0"/>
              <w:spacing w:before="0" w:beforeAutospacing="off" w:after="0" w:afterAutospacing="off" w:line="240" w:lineRule="atLeast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0A95392C" w14:textId="24A3892C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</w:t>
            </w:r>
          </w:p>
          <w:p w:rsidR="7E46727D" w:rsidP="7E46727D" w:rsidRDefault="7E46727D" w14:paraId="0781677B" w14:textId="24B323AC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15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49FF67D0" w14:textId="5DEA546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 </w:t>
            </w:r>
          </w:p>
        </w:tc>
      </w:tr>
    </w:tbl>
    <w:p w:rsidR="7E46727D" w:rsidP="7E46727D" w:rsidRDefault="7E46727D" w14:paraId="11184A3A" w14:textId="3B0C5EE9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E46727D" w:rsidP="7E46727D" w:rsidRDefault="7E46727D" w14:paraId="29D84686" w14:textId="4A29053D">
      <w:pPr>
        <w:bidi w:val="0"/>
        <w:spacing w:before="360" w:after="240" w:line="240" w:lineRule="atLeast"/>
        <w:ind w:left="720" w:hanging="720"/>
        <w:jc w:val="both"/>
        <w:rPr>
          <w:rFonts w:ascii="Segoe UI" w:hAnsi="Segoe UI" w:eastAsia="Segoe UI" w:cs="Segoe UI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="2C29F7C7" w:rsidP="7E46727D" w:rsidRDefault="2C29F7C7" w14:paraId="43B0BD6C" w14:textId="0BA7230E">
      <w:pPr>
        <w:pStyle w:val="Ttulo3"/>
        <w:bidi w:val="0"/>
        <w:spacing w:before="360" w:after="240" w:line="240" w:lineRule="atLeast"/>
        <w:ind w:hanging="72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7E46727D" w:rsidR="2C29F7C7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  <w:t>CONDICION&gt;</w:t>
      </w:r>
    </w:p>
    <w:p w:rsidR="7E46727D" w:rsidP="7E46727D" w:rsidRDefault="7E46727D" w14:paraId="5E86F312" w14:textId="1ADAD7BA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950"/>
        <w:gridCol w:w="1980"/>
        <w:gridCol w:w="1395"/>
        <w:gridCol w:w="1740"/>
        <w:gridCol w:w="1185"/>
      </w:tblGrid>
      <w:tr w:rsidR="7E46727D" w:rsidTr="7E46727D" w14:paraId="6B0DAD72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7945919C" w14:textId="06000F25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36A964A4" w14:textId="7ECB0D1E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Abreviación de Campo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261FF804" w14:textId="2D2B98ED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Descripción del Campo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517E3DB4" w14:textId="36E90770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del Campo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10B8C3D3" w14:textId="7469DDC5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Longitud del Campo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41A1247E" w14:textId="6AA35D39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 Llave</w:t>
            </w:r>
          </w:p>
        </w:tc>
      </w:tr>
      <w:tr w:rsidR="7E46727D" w:rsidTr="7E46727D" w14:paraId="1B6DF5D6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6A4609F1" w14:textId="1AADADAE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4F5CBE3B" w14:textId="0CE6BA9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COD_CON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2F65301A" w14:textId="1F201FA3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 la condición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0A6AAE18" w14:textId="4E392B0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1DB78D3F" w14:textId="2A598F3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2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3A8726B4" w14:textId="613695E5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PK</w:t>
            </w:r>
          </w:p>
        </w:tc>
      </w:tr>
      <w:tr w:rsidR="7E46727D" w:rsidTr="7E46727D" w14:paraId="5CD75E59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52A1ABD5" w14:textId="21BBC3FC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1EDC81F9" w14:textId="0B3E1FB1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TIP_CON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23D0B1E7" w14:textId="71E1755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Condición Buena o Mala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40DE62D9" w14:textId="2F57590B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7BCB55D7" w14:textId="4C56571F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6</w:t>
            </w:r>
          </w:p>
          <w:p w:rsidR="7E46727D" w:rsidP="7E46727D" w:rsidRDefault="7E46727D" w14:paraId="587F0BAA" w14:textId="71EB775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2A5E0AAC" w14:textId="3E2A651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 </w:t>
            </w:r>
          </w:p>
        </w:tc>
      </w:tr>
    </w:tbl>
    <w:p w:rsidR="7E46727D" w:rsidP="7E46727D" w:rsidRDefault="7E46727D" w14:paraId="5999FBC7" w14:textId="2203AA33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29F7C7" w:rsidP="7E46727D" w:rsidRDefault="2C29F7C7" w14:paraId="287F068B" w14:textId="35F92E13">
      <w:pPr>
        <w:pStyle w:val="Ttulo3"/>
        <w:bidi w:val="0"/>
        <w:spacing w:line="240" w:lineRule="atLeast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</w:pPr>
      <w:r w:rsidRPr="7E46727D" w:rsidR="2C29F7C7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2"/>
          <w:szCs w:val="22"/>
          <w:lang w:val="es-ES"/>
        </w:rPr>
        <w:t>TIPO DE ALMACENAJE&gt;</w:t>
      </w:r>
    </w:p>
    <w:p w:rsidR="7E46727D" w:rsidP="7E46727D" w:rsidRDefault="7E46727D" w14:paraId="23A6D9CB" w14:textId="1FD0D1E0">
      <w:pPr>
        <w:bidi w:val="0"/>
        <w:spacing w:line="240" w:lineRule="atLeast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950"/>
        <w:gridCol w:w="1980"/>
        <w:gridCol w:w="1395"/>
        <w:gridCol w:w="1740"/>
        <w:gridCol w:w="1185"/>
      </w:tblGrid>
      <w:tr w:rsidR="7E46727D" w:rsidTr="7E46727D" w14:paraId="48530409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26B99B88" w14:textId="20333E0E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Ítem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732DFCDC" w14:textId="427D0E99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Abreviación de Campo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42C0E392" w14:textId="7B4A874E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Descripción del Campo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2D0E6F70" w14:textId="626DEEE6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del Campo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08CD14EB" w14:textId="4F09A22B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Longitud del Campo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:rsidR="7E46727D" w:rsidP="7E46727D" w:rsidRDefault="7E46727D" w14:paraId="31C2BF24" w14:textId="343E2C23">
            <w:pPr>
              <w:bidi w:val="0"/>
              <w:spacing w:line="240" w:lineRule="atLeast"/>
              <w:jc w:val="left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PE"/>
              </w:rPr>
              <w:t>Tipo de Llave</w:t>
            </w:r>
          </w:p>
        </w:tc>
      </w:tr>
      <w:tr w:rsidR="7E46727D" w:rsidTr="7E46727D" w14:paraId="314855CE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37B4BDE0" w14:textId="51EDA782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1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3A7F9D19" w14:textId="191C442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COD_TIP_ALMA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64748FB0" w14:textId="24087CBE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Código de cada tipo de almacenaje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0EDC57ED" w14:textId="54F5C2A7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082663C8" w14:textId="12EA63DD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2</w:t>
            </w: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54D7D6BF" w14:textId="67110312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PK</w:t>
            </w:r>
          </w:p>
        </w:tc>
      </w:tr>
      <w:tr w:rsidR="7E46727D" w:rsidTr="7E46727D" w14:paraId="42D95277">
        <w:trPr>
          <w:trHeight w:val="300"/>
        </w:trPr>
        <w:tc>
          <w:tcPr>
            <w:tcW w:w="5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2A14AC51" w14:textId="6345247E">
            <w:pPr>
              <w:bidi w:val="0"/>
              <w:spacing w:line="240" w:lineRule="atLeast"/>
              <w:jc w:val="center"/>
              <w:rPr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E46727D" w:rsidR="7E46727D">
              <w:rPr>
                <w:b w:val="0"/>
                <w:bCs w:val="0"/>
                <w:i w:val="0"/>
                <w:iCs w:val="0"/>
                <w:sz w:val="20"/>
                <w:szCs w:val="20"/>
                <w:lang w:val="es-PE"/>
              </w:rPr>
              <w:t>2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231B48D4" w14:textId="48BDECB6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TIP_ALMA</w:t>
            </w:r>
          </w:p>
        </w:tc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29CCA6AF" w14:textId="641F5E33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Nombre de cada tipo de almacenaje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4E463965" w14:textId="31539FF0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VARCHAR</w:t>
            </w:r>
          </w:p>
        </w:tc>
        <w:tc>
          <w:tcPr>
            <w:tcW w:w="17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1479A8DC" w14:textId="16BADA79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 xml:space="preserve"> 25</w:t>
            </w:r>
          </w:p>
          <w:p w:rsidR="7E46727D" w:rsidP="7E46727D" w:rsidRDefault="7E46727D" w14:paraId="5B47B68B" w14:textId="5F2E3873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1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bottom"/>
          </w:tcPr>
          <w:p w:rsidR="7E46727D" w:rsidP="7E46727D" w:rsidRDefault="7E46727D" w14:paraId="0E2747BA" w14:textId="3B2BBDED">
            <w:pPr>
              <w:bidi w:val="0"/>
              <w:spacing w:line="240" w:lineRule="atLeast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46727D" w:rsidR="7E46727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PE"/>
              </w:rPr>
              <w:t> </w:t>
            </w:r>
          </w:p>
        </w:tc>
      </w:tr>
    </w:tbl>
    <w:p w:rsidR="7E46727D" w:rsidRDefault="7E46727D" w14:paraId="21733130" w14:textId="11148984"/>
    <w:p w:rsidR="7E46727D" w:rsidRDefault="7E46727D" w14:paraId="784BAB71" w14:textId="0CA1FFD4"/>
    <w:p w:rsidR="7E46727D" w:rsidRDefault="7E46727D" w14:paraId="4757F379" w14:textId="355792CB"/>
    <w:p w:rsidR="7E46727D" w:rsidRDefault="7E46727D" w14:paraId="1F27AC20" w14:textId="52162D28"/>
    <w:p w:rsidR="00143242" w:rsidP="00143242" w:rsidRDefault="00143242" w14:paraId="7B6FC7D6" w14:textId="77777777"/>
    <w:sectPr w:rsidR="00143242" w:rsidSect="00A34900">
      <w:footerReference w:type="even" r:id="rId12"/>
      <w:footerReference w:type="default" r:id="rId13"/>
      <w:pgSz w:w="11907" w:h="16840" w:orient="portrait" w:code="9"/>
      <w:pgMar w:top="900" w:right="1469" w:bottom="1418" w:left="1622" w:header="709" w:footer="714" w:gutter="0"/>
      <w:paperSrc w:first="7" w:other="7"/>
      <w:cols w:space="720"/>
      <w:titlePg/>
      <w:headerReference w:type="default" r:id="R426aa89ad3724613"/>
      <w:headerReference w:type="first" r:id="R2c7c73f6eef546a7"/>
      <w:footerReference w:type="first" r:id="Ra24f8776712d47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4351" w:rsidRDefault="00DE4351" w14:paraId="2C62829E" w14:textId="77777777">
      <w:r>
        <w:separator/>
      </w:r>
    </w:p>
  </w:endnote>
  <w:endnote w:type="continuationSeparator" w:id="0">
    <w:p w:rsidR="00DE4351" w:rsidRDefault="00DE4351" w14:paraId="6FE30A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uller Bold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tag Book">
    <w:altName w:val="Arial"/>
    <w:panose1 w:val="02000503060000020004"/>
    <w:charset w:val="00"/>
    <w:family w:val="modern"/>
    <w:notTrueType/>
    <w:pitch w:val="variable"/>
    <w:sig w:usb0="00000087" w:usb1="00000000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ler Regular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Muller Light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5E09" w:rsidRDefault="00785E09" w14:paraId="7D9DA142" w14:textId="77777777">
    <w:pPr>
      <w:pStyle w:val="Piedepgina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85E09" w:rsidRDefault="00785E09" w14:paraId="23406381" w14:textId="777777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Pr="0077303B" w:rsidR="00785E09" w:rsidTr="00206681" w14:paraId="2FD59BD7" w14:textId="77777777">
      <w:trPr>
        <w:cantSplit/>
      </w:trPr>
      <w:tc>
        <w:tcPr>
          <w:tcW w:w="3130" w:type="dxa"/>
        </w:tcPr>
        <w:p w:rsidRPr="0077303B" w:rsidR="00785E09" w:rsidP="00785E09" w:rsidRDefault="00785E09" w14:paraId="4CFE6258" w14:textId="00047CFC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483104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02/08/2021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:rsidRPr="0077303B" w:rsidR="00785E09" w:rsidP="00785E09" w:rsidRDefault="00785E09" w14:paraId="560F9BB7" w14:textId="77777777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Pr="0077303B" w:rsidR="00785E09" w:rsidTr="00206681" w14:paraId="2B8677D8" w14:textId="77777777">
      <w:trPr>
        <w:trHeight w:val="230"/>
      </w:trPr>
      <w:tc>
        <w:tcPr>
          <w:tcW w:w="3130" w:type="dxa"/>
        </w:tcPr>
        <w:p w:rsidRPr="0077303B" w:rsidR="00785E09" w:rsidP="00D73B1B" w:rsidRDefault="00785E09" w14:paraId="30C85136" w14:textId="77777777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proofErr w:type="spellStart"/>
          <w:r w:rsidR="00FF7DD0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  <w:proofErr w:type="spellEnd"/>
        </w:p>
      </w:tc>
      <w:tc>
        <w:tcPr>
          <w:tcW w:w="5760" w:type="dxa"/>
        </w:tcPr>
        <w:p w:rsidRPr="0077303B" w:rsidR="00785E09" w:rsidP="00785E09" w:rsidRDefault="00785E09" w14:paraId="0FE050BF" w14:textId="7F6A3054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proofErr w:type="gramStart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Página :</w:t>
          </w:r>
          <w:proofErr w:type="gramEnd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 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47037A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7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47037A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7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:rsidRPr="0077303B" w:rsidR="00785E09" w:rsidP="00395F94" w:rsidRDefault="00785E09" w14:paraId="60B065BE" w14:textId="77777777">
    <w:pPr>
      <w:pStyle w:val="Piedepgina"/>
      <w:rPr>
        <w:rFonts w:ascii="Verdana" w:hAnsi="Verdana"/>
        <w:sz w:val="14"/>
        <w:szCs w:val="14"/>
      </w:rPr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35"/>
      <w:gridCol w:w="2935"/>
      <w:gridCol w:w="2935"/>
    </w:tblGrid>
    <w:tr w:rsidR="7E46727D" w:rsidTr="7E46727D" w14:paraId="48A43EF2">
      <w:trPr>
        <w:trHeight w:val="300"/>
      </w:trPr>
      <w:tc>
        <w:tcPr>
          <w:tcW w:w="2935" w:type="dxa"/>
          <w:tcMar/>
        </w:tcPr>
        <w:p w:rsidR="7E46727D" w:rsidP="7E46727D" w:rsidRDefault="7E46727D" w14:paraId="54239FF0" w14:textId="2D47E164">
          <w:pPr>
            <w:pStyle w:val="Encabezado"/>
            <w:bidi w:val="0"/>
            <w:ind w:left="-115"/>
            <w:jc w:val="left"/>
          </w:pPr>
        </w:p>
      </w:tc>
      <w:tc>
        <w:tcPr>
          <w:tcW w:w="2935" w:type="dxa"/>
          <w:tcMar/>
        </w:tcPr>
        <w:p w:rsidR="7E46727D" w:rsidP="7E46727D" w:rsidRDefault="7E46727D" w14:paraId="3E8D22CE" w14:textId="1FA5B6AC">
          <w:pPr>
            <w:pStyle w:val="Encabezado"/>
            <w:bidi w:val="0"/>
            <w:jc w:val="center"/>
          </w:pPr>
        </w:p>
      </w:tc>
      <w:tc>
        <w:tcPr>
          <w:tcW w:w="2935" w:type="dxa"/>
          <w:tcMar/>
        </w:tcPr>
        <w:p w:rsidR="7E46727D" w:rsidP="7E46727D" w:rsidRDefault="7E46727D" w14:paraId="105E01DB" w14:textId="4E038B79">
          <w:pPr>
            <w:pStyle w:val="Encabezado"/>
            <w:bidi w:val="0"/>
            <w:ind w:right="-115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4351" w:rsidRDefault="00DE4351" w14:paraId="4C2319B4" w14:textId="77777777">
      <w:r>
        <w:separator/>
      </w:r>
    </w:p>
  </w:footnote>
  <w:footnote w:type="continuationSeparator" w:id="0">
    <w:p w:rsidR="00DE4351" w:rsidRDefault="00DE4351" w14:paraId="3BFF58CB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35"/>
      <w:gridCol w:w="2935"/>
      <w:gridCol w:w="2935"/>
    </w:tblGrid>
    <w:tr w:rsidR="7E46727D" w:rsidTr="7E46727D" w14:paraId="4FC3C235">
      <w:trPr>
        <w:trHeight w:val="300"/>
      </w:trPr>
      <w:tc>
        <w:tcPr>
          <w:tcW w:w="2935" w:type="dxa"/>
          <w:tcMar/>
        </w:tcPr>
        <w:p w:rsidR="7E46727D" w:rsidP="7E46727D" w:rsidRDefault="7E46727D" w14:paraId="7FE14FC9" w14:textId="2A617935">
          <w:pPr>
            <w:pStyle w:val="Encabezado"/>
            <w:bidi w:val="0"/>
            <w:ind w:left="-115"/>
            <w:jc w:val="left"/>
          </w:pPr>
        </w:p>
      </w:tc>
      <w:tc>
        <w:tcPr>
          <w:tcW w:w="2935" w:type="dxa"/>
          <w:tcMar/>
        </w:tcPr>
        <w:p w:rsidR="7E46727D" w:rsidP="7E46727D" w:rsidRDefault="7E46727D" w14:paraId="57F4FC72" w14:textId="4DF1AABD">
          <w:pPr>
            <w:pStyle w:val="Encabezado"/>
            <w:bidi w:val="0"/>
            <w:jc w:val="center"/>
          </w:pPr>
        </w:p>
      </w:tc>
      <w:tc>
        <w:tcPr>
          <w:tcW w:w="2935" w:type="dxa"/>
          <w:tcMar/>
        </w:tcPr>
        <w:p w:rsidR="7E46727D" w:rsidP="7E46727D" w:rsidRDefault="7E46727D" w14:paraId="74C80134" w14:textId="76397243">
          <w:pPr>
            <w:pStyle w:val="Encabezado"/>
            <w:bidi w:val="0"/>
            <w:ind w:right="-115"/>
            <w:jc w:val="right"/>
          </w:pPr>
        </w:p>
      </w:tc>
    </w:tr>
  </w:tbl>
  <w:p w:rsidR="7E46727D" w:rsidP="7E46727D" w:rsidRDefault="7E46727D" w14:paraId="71F2CC11" w14:textId="64A0DDD8">
    <w:pPr>
      <w:pStyle w:val="Encabezado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35"/>
      <w:gridCol w:w="2935"/>
      <w:gridCol w:w="2935"/>
    </w:tblGrid>
    <w:tr w:rsidR="7E46727D" w:rsidTr="7E46727D" w14:paraId="6409B734">
      <w:trPr>
        <w:trHeight w:val="300"/>
      </w:trPr>
      <w:tc>
        <w:tcPr>
          <w:tcW w:w="2935" w:type="dxa"/>
          <w:tcMar/>
        </w:tcPr>
        <w:p w:rsidR="7E46727D" w:rsidP="7E46727D" w:rsidRDefault="7E46727D" w14:paraId="7B60B50C" w14:textId="717516DC">
          <w:pPr>
            <w:pStyle w:val="Encabezado"/>
            <w:bidi w:val="0"/>
            <w:ind w:left="-115"/>
            <w:jc w:val="left"/>
          </w:pPr>
        </w:p>
      </w:tc>
      <w:tc>
        <w:tcPr>
          <w:tcW w:w="2935" w:type="dxa"/>
          <w:tcMar/>
        </w:tcPr>
        <w:p w:rsidR="7E46727D" w:rsidP="7E46727D" w:rsidRDefault="7E46727D" w14:paraId="6A69D356" w14:textId="2BC3AAE1">
          <w:pPr>
            <w:pStyle w:val="Encabezado"/>
            <w:bidi w:val="0"/>
            <w:jc w:val="center"/>
          </w:pPr>
        </w:p>
      </w:tc>
      <w:tc>
        <w:tcPr>
          <w:tcW w:w="2935" w:type="dxa"/>
          <w:tcMar/>
        </w:tcPr>
        <w:p w:rsidR="7E46727D" w:rsidP="7E46727D" w:rsidRDefault="7E46727D" w14:paraId="27D710A6" w14:textId="268CB6BF">
          <w:pPr>
            <w:pStyle w:val="Encabezado"/>
            <w:bidi w:val="0"/>
            <w:ind w:right="-115"/>
            <w:jc w:val="right"/>
          </w:pPr>
        </w:p>
      </w:tc>
    </w:tr>
  </w:tbl>
  <w:p w:rsidR="7E46727D" w:rsidP="7E46727D" w:rsidRDefault="7E46727D" w14:paraId="7BC85021" w14:textId="54EB79C6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87351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decimal"/>
      <w:lvlText w:val="%1.%2.%3"/>
      <w:lvlJc w:val="left"/>
      <w:pPr>
        <w:ind w:left="720" w:hanging="720"/>
      </w:pPr>
      <w:rPr>
        <w:rFonts w:hint="default" w:ascii="Muller Bold" w:hAnsi="Muller Bold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FB"/>
    <w:multiLevelType w:val="multilevel"/>
    <w:tmpl w:val="DB44760C"/>
    <w:lvl w:ilvl="0">
      <w:start w:val="1"/>
      <w:numFmt w:val="decimal"/>
      <w:pStyle w:val="Ttulo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hint="default" w:ascii="Muller Bold" w:hAnsi="Muller Bold"/>
        <w:b w:val="0"/>
        <w:sz w:val="2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16"/>
      </w:rPr>
    </w:lvl>
  </w:abstractNum>
  <w:num w:numId="20">
    <w:abstractNumId w:val="2"/>
  </w: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embedSystemFonts/>
  <w:activeWritingStyle w:lang="es-PE" w:vendorID="64" w:dllVersion="0" w:nlCheck="1" w:checkStyle="0" w:appName="MSWord"/>
  <w:proofState w:spelling="clean" w:grammar="dirty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5664"/>
    <w:rsid w:val="00016A2B"/>
    <w:rsid w:val="000239A4"/>
    <w:rsid w:val="00031FA1"/>
    <w:rsid w:val="00045D6B"/>
    <w:rsid w:val="00046269"/>
    <w:rsid w:val="00047720"/>
    <w:rsid w:val="00047801"/>
    <w:rsid w:val="0005336D"/>
    <w:rsid w:val="000564F9"/>
    <w:rsid w:val="00071676"/>
    <w:rsid w:val="00071E9A"/>
    <w:rsid w:val="000773E4"/>
    <w:rsid w:val="00085228"/>
    <w:rsid w:val="00090324"/>
    <w:rsid w:val="000A4D57"/>
    <w:rsid w:val="000B34E4"/>
    <w:rsid w:val="000B46A4"/>
    <w:rsid w:val="000B7261"/>
    <w:rsid w:val="000C1012"/>
    <w:rsid w:val="000C65DB"/>
    <w:rsid w:val="000E46CA"/>
    <w:rsid w:val="000E518B"/>
    <w:rsid w:val="000F015C"/>
    <w:rsid w:val="0010188C"/>
    <w:rsid w:val="00106AB3"/>
    <w:rsid w:val="00111A67"/>
    <w:rsid w:val="0011315E"/>
    <w:rsid w:val="0011690A"/>
    <w:rsid w:val="001206CC"/>
    <w:rsid w:val="0012299B"/>
    <w:rsid w:val="0012384F"/>
    <w:rsid w:val="001269F8"/>
    <w:rsid w:val="00126AA4"/>
    <w:rsid w:val="00133E77"/>
    <w:rsid w:val="00143242"/>
    <w:rsid w:val="0014772D"/>
    <w:rsid w:val="00160011"/>
    <w:rsid w:val="00161401"/>
    <w:rsid w:val="0016739D"/>
    <w:rsid w:val="0016767E"/>
    <w:rsid w:val="00167E98"/>
    <w:rsid w:val="001742CE"/>
    <w:rsid w:val="00175B4A"/>
    <w:rsid w:val="00183BE6"/>
    <w:rsid w:val="00184E08"/>
    <w:rsid w:val="00190973"/>
    <w:rsid w:val="00192E23"/>
    <w:rsid w:val="001A6C89"/>
    <w:rsid w:val="001C1FBF"/>
    <w:rsid w:val="001E01E6"/>
    <w:rsid w:val="001E50F9"/>
    <w:rsid w:val="001E520F"/>
    <w:rsid w:val="001F1C9F"/>
    <w:rsid w:val="001F2720"/>
    <w:rsid w:val="001F66CC"/>
    <w:rsid w:val="00206681"/>
    <w:rsid w:val="00207F47"/>
    <w:rsid w:val="00212C68"/>
    <w:rsid w:val="00213506"/>
    <w:rsid w:val="002219D0"/>
    <w:rsid w:val="00224A31"/>
    <w:rsid w:val="00230FEC"/>
    <w:rsid w:val="002330B5"/>
    <w:rsid w:val="00235DAD"/>
    <w:rsid w:val="002438C6"/>
    <w:rsid w:val="00250B9C"/>
    <w:rsid w:val="00261A62"/>
    <w:rsid w:val="00261FA8"/>
    <w:rsid w:val="00264544"/>
    <w:rsid w:val="00265F1C"/>
    <w:rsid w:val="00267B75"/>
    <w:rsid w:val="00271A3C"/>
    <w:rsid w:val="00272649"/>
    <w:rsid w:val="002731A3"/>
    <w:rsid w:val="00276C4A"/>
    <w:rsid w:val="00277CE0"/>
    <w:rsid w:val="002825C2"/>
    <w:rsid w:val="00282651"/>
    <w:rsid w:val="00287B04"/>
    <w:rsid w:val="00292234"/>
    <w:rsid w:val="00296211"/>
    <w:rsid w:val="00296C20"/>
    <w:rsid w:val="002C20F2"/>
    <w:rsid w:val="002D3379"/>
    <w:rsid w:val="002D43BA"/>
    <w:rsid w:val="002E0DFC"/>
    <w:rsid w:val="002E2DB0"/>
    <w:rsid w:val="002F2C35"/>
    <w:rsid w:val="002F6FDA"/>
    <w:rsid w:val="00300C6A"/>
    <w:rsid w:val="00311BCD"/>
    <w:rsid w:val="0034533D"/>
    <w:rsid w:val="00350DCB"/>
    <w:rsid w:val="003640B5"/>
    <w:rsid w:val="00372691"/>
    <w:rsid w:val="00374716"/>
    <w:rsid w:val="00374C6C"/>
    <w:rsid w:val="00382141"/>
    <w:rsid w:val="00392EB0"/>
    <w:rsid w:val="00395F94"/>
    <w:rsid w:val="003A3A43"/>
    <w:rsid w:val="003A6B92"/>
    <w:rsid w:val="003B0F4C"/>
    <w:rsid w:val="003B2447"/>
    <w:rsid w:val="003B7110"/>
    <w:rsid w:val="003C3F20"/>
    <w:rsid w:val="003C407D"/>
    <w:rsid w:val="003D6293"/>
    <w:rsid w:val="003D6553"/>
    <w:rsid w:val="003E5911"/>
    <w:rsid w:val="003F5830"/>
    <w:rsid w:val="00401AAB"/>
    <w:rsid w:val="00401C94"/>
    <w:rsid w:val="00407154"/>
    <w:rsid w:val="00424D29"/>
    <w:rsid w:val="00441888"/>
    <w:rsid w:val="00443904"/>
    <w:rsid w:val="0045108D"/>
    <w:rsid w:val="00451ACC"/>
    <w:rsid w:val="00455FE1"/>
    <w:rsid w:val="00457923"/>
    <w:rsid w:val="0046647F"/>
    <w:rsid w:val="0046652A"/>
    <w:rsid w:val="00467FBC"/>
    <w:rsid w:val="0047037A"/>
    <w:rsid w:val="00476585"/>
    <w:rsid w:val="00477CE1"/>
    <w:rsid w:val="0048045D"/>
    <w:rsid w:val="00480D67"/>
    <w:rsid w:val="004820E1"/>
    <w:rsid w:val="00483104"/>
    <w:rsid w:val="00484637"/>
    <w:rsid w:val="00486BA7"/>
    <w:rsid w:val="00487C83"/>
    <w:rsid w:val="004951A3"/>
    <w:rsid w:val="00495EFD"/>
    <w:rsid w:val="004961CA"/>
    <w:rsid w:val="00496791"/>
    <w:rsid w:val="00497AED"/>
    <w:rsid w:val="004A1154"/>
    <w:rsid w:val="004A2569"/>
    <w:rsid w:val="004B01CB"/>
    <w:rsid w:val="004B175A"/>
    <w:rsid w:val="004B2497"/>
    <w:rsid w:val="004B5AD4"/>
    <w:rsid w:val="004B707F"/>
    <w:rsid w:val="004C3EF2"/>
    <w:rsid w:val="004C4785"/>
    <w:rsid w:val="004D08CD"/>
    <w:rsid w:val="004D1292"/>
    <w:rsid w:val="004D1C1E"/>
    <w:rsid w:val="004D281A"/>
    <w:rsid w:val="004D7FB0"/>
    <w:rsid w:val="004E61EC"/>
    <w:rsid w:val="00500D74"/>
    <w:rsid w:val="005013F6"/>
    <w:rsid w:val="00505EE5"/>
    <w:rsid w:val="005074E1"/>
    <w:rsid w:val="00510528"/>
    <w:rsid w:val="00511936"/>
    <w:rsid w:val="0051528C"/>
    <w:rsid w:val="005152C3"/>
    <w:rsid w:val="00515B69"/>
    <w:rsid w:val="00530A22"/>
    <w:rsid w:val="005314F1"/>
    <w:rsid w:val="00533CCD"/>
    <w:rsid w:val="00547DC9"/>
    <w:rsid w:val="0056042D"/>
    <w:rsid w:val="005612E5"/>
    <w:rsid w:val="00563C92"/>
    <w:rsid w:val="005668D3"/>
    <w:rsid w:val="00575068"/>
    <w:rsid w:val="005827F1"/>
    <w:rsid w:val="00590C32"/>
    <w:rsid w:val="00591017"/>
    <w:rsid w:val="00593C67"/>
    <w:rsid w:val="005A05CA"/>
    <w:rsid w:val="005B0515"/>
    <w:rsid w:val="005B1B27"/>
    <w:rsid w:val="005C2D8C"/>
    <w:rsid w:val="005E00CE"/>
    <w:rsid w:val="005E1F4A"/>
    <w:rsid w:val="005E6469"/>
    <w:rsid w:val="005F4939"/>
    <w:rsid w:val="005F4964"/>
    <w:rsid w:val="00605BBE"/>
    <w:rsid w:val="006324A8"/>
    <w:rsid w:val="006373C1"/>
    <w:rsid w:val="00645806"/>
    <w:rsid w:val="00655AB8"/>
    <w:rsid w:val="00664C22"/>
    <w:rsid w:val="0067146C"/>
    <w:rsid w:val="0069646A"/>
    <w:rsid w:val="006A249C"/>
    <w:rsid w:val="006B70A5"/>
    <w:rsid w:val="006D1AA6"/>
    <w:rsid w:val="006D3394"/>
    <w:rsid w:val="006E0C6B"/>
    <w:rsid w:val="006E4E33"/>
    <w:rsid w:val="006E7B54"/>
    <w:rsid w:val="007007E5"/>
    <w:rsid w:val="00713B80"/>
    <w:rsid w:val="00714767"/>
    <w:rsid w:val="007153AD"/>
    <w:rsid w:val="00715611"/>
    <w:rsid w:val="00720C79"/>
    <w:rsid w:val="007239E8"/>
    <w:rsid w:val="00724756"/>
    <w:rsid w:val="007354C4"/>
    <w:rsid w:val="00761269"/>
    <w:rsid w:val="00762169"/>
    <w:rsid w:val="0077303B"/>
    <w:rsid w:val="0077511F"/>
    <w:rsid w:val="00775535"/>
    <w:rsid w:val="00776765"/>
    <w:rsid w:val="00783604"/>
    <w:rsid w:val="00783840"/>
    <w:rsid w:val="00785E09"/>
    <w:rsid w:val="007912C6"/>
    <w:rsid w:val="007A1E26"/>
    <w:rsid w:val="007A6442"/>
    <w:rsid w:val="007A7398"/>
    <w:rsid w:val="007A75C4"/>
    <w:rsid w:val="007B32A8"/>
    <w:rsid w:val="007B35AE"/>
    <w:rsid w:val="007C733F"/>
    <w:rsid w:val="007D0E61"/>
    <w:rsid w:val="007D4B41"/>
    <w:rsid w:val="007E23BA"/>
    <w:rsid w:val="007E4601"/>
    <w:rsid w:val="007F0B00"/>
    <w:rsid w:val="007F3310"/>
    <w:rsid w:val="008161F6"/>
    <w:rsid w:val="00826BEC"/>
    <w:rsid w:val="00833708"/>
    <w:rsid w:val="00837343"/>
    <w:rsid w:val="00842E97"/>
    <w:rsid w:val="00850EE9"/>
    <w:rsid w:val="00851FED"/>
    <w:rsid w:val="008622C9"/>
    <w:rsid w:val="00864DCC"/>
    <w:rsid w:val="00872064"/>
    <w:rsid w:val="008747D2"/>
    <w:rsid w:val="0087661B"/>
    <w:rsid w:val="00886957"/>
    <w:rsid w:val="00892EC4"/>
    <w:rsid w:val="00896D2A"/>
    <w:rsid w:val="008A041B"/>
    <w:rsid w:val="008A2476"/>
    <w:rsid w:val="008B7EED"/>
    <w:rsid w:val="008C52DA"/>
    <w:rsid w:val="008D0DF3"/>
    <w:rsid w:val="008E05EA"/>
    <w:rsid w:val="008E42C1"/>
    <w:rsid w:val="008E67C2"/>
    <w:rsid w:val="008F4192"/>
    <w:rsid w:val="008F54F7"/>
    <w:rsid w:val="008F687E"/>
    <w:rsid w:val="0090056D"/>
    <w:rsid w:val="00917C35"/>
    <w:rsid w:val="00952ACD"/>
    <w:rsid w:val="009540BD"/>
    <w:rsid w:val="00960DCC"/>
    <w:rsid w:val="0096639C"/>
    <w:rsid w:val="00966922"/>
    <w:rsid w:val="00967392"/>
    <w:rsid w:val="00971522"/>
    <w:rsid w:val="0097190A"/>
    <w:rsid w:val="009736F9"/>
    <w:rsid w:val="0097749F"/>
    <w:rsid w:val="00987A05"/>
    <w:rsid w:val="009A3EA8"/>
    <w:rsid w:val="009A4296"/>
    <w:rsid w:val="009A673F"/>
    <w:rsid w:val="009B4812"/>
    <w:rsid w:val="009C0F76"/>
    <w:rsid w:val="009D332A"/>
    <w:rsid w:val="009D5130"/>
    <w:rsid w:val="009E5CB9"/>
    <w:rsid w:val="009F10EF"/>
    <w:rsid w:val="009F1AD0"/>
    <w:rsid w:val="009F39F0"/>
    <w:rsid w:val="00A002BD"/>
    <w:rsid w:val="00A06191"/>
    <w:rsid w:val="00A06473"/>
    <w:rsid w:val="00A07EA6"/>
    <w:rsid w:val="00A141A0"/>
    <w:rsid w:val="00A20B49"/>
    <w:rsid w:val="00A20D94"/>
    <w:rsid w:val="00A24AB4"/>
    <w:rsid w:val="00A25A75"/>
    <w:rsid w:val="00A30D29"/>
    <w:rsid w:val="00A34265"/>
    <w:rsid w:val="00A34900"/>
    <w:rsid w:val="00A34F6D"/>
    <w:rsid w:val="00A464C8"/>
    <w:rsid w:val="00A46743"/>
    <w:rsid w:val="00A50316"/>
    <w:rsid w:val="00A60BB0"/>
    <w:rsid w:val="00A64BBF"/>
    <w:rsid w:val="00A64D16"/>
    <w:rsid w:val="00A84DBF"/>
    <w:rsid w:val="00A87551"/>
    <w:rsid w:val="00A90DA9"/>
    <w:rsid w:val="00A91C1B"/>
    <w:rsid w:val="00A928EE"/>
    <w:rsid w:val="00A95E63"/>
    <w:rsid w:val="00AA7B59"/>
    <w:rsid w:val="00AE0234"/>
    <w:rsid w:val="00AE2CB7"/>
    <w:rsid w:val="00AF6884"/>
    <w:rsid w:val="00B019F9"/>
    <w:rsid w:val="00B01C8E"/>
    <w:rsid w:val="00B01DAA"/>
    <w:rsid w:val="00B044E1"/>
    <w:rsid w:val="00B068B2"/>
    <w:rsid w:val="00B10B3F"/>
    <w:rsid w:val="00B11704"/>
    <w:rsid w:val="00B12598"/>
    <w:rsid w:val="00B15282"/>
    <w:rsid w:val="00B15FC9"/>
    <w:rsid w:val="00B20902"/>
    <w:rsid w:val="00B24AD5"/>
    <w:rsid w:val="00B25506"/>
    <w:rsid w:val="00B323FE"/>
    <w:rsid w:val="00B41692"/>
    <w:rsid w:val="00B41E98"/>
    <w:rsid w:val="00B5029E"/>
    <w:rsid w:val="00B535BB"/>
    <w:rsid w:val="00B74BEE"/>
    <w:rsid w:val="00B83375"/>
    <w:rsid w:val="00B8492A"/>
    <w:rsid w:val="00B9031C"/>
    <w:rsid w:val="00B92AF5"/>
    <w:rsid w:val="00BA262A"/>
    <w:rsid w:val="00BA3A14"/>
    <w:rsid w:val="00BB493F"/>
    <w:rsid w:val="00BB51C8"/>
    <w:rsid w:val="00BD13A0"/>
    <w:rsid w:val="00BD32D8"/>
    <w:rsid w:val="00BD3BE7"/>
    <w:rsid w:val="00BD45C8"/>
    <w:rsid w:val="00BD5BE8"/>
    <w:rsid w:val="00BD6098"/>
    <w:rsid w:val="00BD7084"/>
    <w:rsid w:val="00BD7D7A"/>
    <w:rsid w:val="00BE52BB"/>
    <w:rsid w:val="00C004BD"/>
    <w:rsid w:val="00C013C8"/>
    <w:rsid w:val="00C01E43"/>
    <w:rsid w:val="00C02785"/>
    <w:rsid w:val="00C16ECF"/>
    <w:rsid w:val="00C26FD3"/>
    <w:rsid w:val="00C27BEC"/>
    <w:rsid w:val="00C31721"/>
    <w:rsid w:val="00C3471D"/>
    <w:rsid w:val="00C41664"/>
    <w:rsid w:val="00C516C7"/>
    <w:rsid w:val="00C57A46"/>
    <w:rsid w:val="00C72D8C"/>
    <w:rsid w:val="00C73CF3"/>
    <w:rsid w:val="00C809EB"/>
    <w:rsid w:val="00C923BC"/>
    <w:rsid w:val="00C94497"/>
    <w:rsid w:val="00C95FE2"/>
    <w:rsid w:val="00C96839"/>
    <w:rsid w:val="00CA438E"/>
    <w:rsid w:val="00CA6367"/>
    <w:rsid w:val="00CA701E"/>
    <w:rsid w:val="00CC0767"/>
    <w:rsid w:val="00CC18F3"/>
    <w:rsid w:val="00CD60B2"/>
    <w:rsid w:val="00CE05C6"/>
    <w:rsid w:val="00CE1233"/>
    <w:rsid w:val="00CF2067"/>
    <w:rsid w:val="00CF363D"/>
    <w:rsid w:val="00D02571"/>
    <w:rsid w:val="00D039F9"/>
    <w:rsid w:val="00D04DBB"/>
    <w:rsid w:val="00D11EF4"/>
    <w:rsid w:val="00D12449"/>
    <w:rsid w:val="00D12CC0"/>
    <w:rsid w:val="00D12DDD"/>
    <w:rsid w:val="00D225DF"/>
    <w:rsid w:val="00D23247"/>
    <w:rsid w:val="00D257AB"/>
    <w:rsid w:val="00D425B0"/>
    <w:rsid w:val="00D5150E"/>
    <w:rsid w:val="00D60410"/>
    <w:rsid w:val="00D62C02"/>
    <w:rsid w:val="00D648A9"/>
    <w:rsid w:val="00D71DB1"/>
    <w:rsid w:val="00D73B1B"/>
    <w:rsid w:val="00D9027C"/>
    <w:rsid w:val="00DA1521"/>
    <w:rsid w:val="00DA2B23"/>
    <w:rsid w:val="00DA63B3"/>
    <w:rsid w:val="00DB2740"/>
    <w:rsid w:val="00DB3833"/>
    <w:rsid w:val="00DB4916"/>
    <w:rsid w:val="00DE28F6"/>
    <w:rsid w:val="00DE3032"/>
    <w:rsid w:val="00DE4351"/>
    <w:rsid w:val="00DF1199"/>
    <w:rsid w:val="00E01CC3"/>
    <w:rsid w:val="00E039F8"/>
    <w:rsid w:val="00E051A5"/>
    <w:rsid w:val="00E155BA"/>
    <w:rsid w:val="00E16BBA"/>
    <w:rsid w:val="00E20EED"/>
    <w:rsid w:val="00E22A32"/>
    <w:rsid w:val="00E47723"/>
    <w:rsid w:val="00E47FE7"/>
    <w:rsid w:val="00E50F5E"/>
    <w:rsid w:val="00E5219D"/>
    <w:rsid w:val="00E57507"/>
    <w:rsid w:val="00E63DF8"/>
    <w:rsid w:val="00E7266B"/>
    <w:rsid w:val="00E729D7"/>
    <w:rsid w:val="00E75DBA"/>
    <w:rsid w:val="00E85E43"/>
    <w:rsid w:val="00E87D0B"/>
    <w:rsid w:val="00E90067"/>
    <w:rsid w:val="00E91A6A"/>
    <w:rsid w:val="00E97676"/>
    <w:rsid w:val="00EB3FA7"/>
    <w:rsid w:val="00EB6DC3"/>
    <w:rsid w:val="00EB7969"/>
    <w:rsid w:val="00EE276E"/>
    <w:rsid w:val="00EE48ED"/>
    <w:rsid w:val="00EE6C80"/>
    <w:rsid w:val="00EF2675"/>
    <w:rsid w:val="00EF6BCA"/>
    <w:rsid w:val="00F00C84"/>
    <w:rsid w:val="00F0145B"/>
    <w:rsid w:val="00F25AC4"/>
    <w:rsid w:val="00F27229"/>
    <w:rsid w:val="00F27D41"/>
    <w:rsid w:val="00F36F16"/>
    <w:rsid w:val="00F41F88"/>
    <w:rsid w:val="00F452B3"/>
    <w:rsid w:val="00F452D7"/>
    <w:rsid w:val="00F47F36"/>
    <w:rsid w:val="00F5154C"/>
    <w:rsid w:val="00F5754A"/>
    <w:rsid w:val="00F678EE"/>
    <w:rsid w:val="00F7470D"/>
    <w:rsid w:val="00F83DB3"/>
    <w:rsid w:val="00FA20C8"/>
    <w:rsid w:val="00FA4770"/>
    <w:rsid w:val="00FA61CF"/>
    <w:rsid w:val="00FB27C0"/>
    <w:rsid w:val="00FB4C7A"/>
    <w:rsid w:val="00FB6ABE"/>
    <w:rsid w:val="00FB7085"/>
    <w:rsid w:val="00FB7825"/>
    <w:rsid w:val="00FC2852"/>
    <w:rsid w:val="00FD4C5B"/>
    <w:rsid w:val="00FD4FF7"/>
    <w:rsid w:val="00FF327A"/>
    <w:rsid w:val="00FF7DD0"/>
    <w:rsid w:val="028A21E5"/>
    <w:rsid w:val="02AE4622"/>
    <w:rsid w:val="04CC579B"/>
    <w:rsid w:val="06B6C480"/>
    <w:rsid w:val="073A2B4E"/>
    <w:rsid w:val="073A2B4E"/>
    <w:rsid w:val="0991CFBC"/>
    <w:rsid w:val="0C5A0843"/>
    <w:rsid w:val="0C5A0843"/>
    <w:rsid w:val="0C94660D"/>
    <w:rsid w:val="0DE24914"/>
    <w:rsid w:val="0FC7F630"/>
    <w:rsid w:val="130E0833"/>
    <w:rsid w:val="1349BD73"/>
    <w:rsid w:val="143F8E88"/>
    <w:rsid w:val="15A1CBD9"/>
    <w:rsid w:val="15A1CBD9"/>
    <w:rsid w:val="16E3D121"/>
    <w:rsid w:val="16E3D121"/>
    <w:rsid w:val="199A299C"/>
    <w:rsid w:val="1D5BF9A0"/>
    <w:rsid w:val="1D803F8B"/>
    <w:rsid w:val="1DCE29B6"/>
    <w:rsid w:val="1F141763"/>
    <w:rsid w:val="1F6B887C"/>
    <w:rsid w:val="1FFC3E63"/>
    <w:rsid w:val="23AB6C17"/>
    <w:rsid w:val="2489083B"/>
    <w:rsid w:val="261A163B"/>
    <w:rsid w:val="26BE7A37"/>
    <w:rsid w:val="28439FE1"/>
    <w:rsid w:val="2B888F4B"/>
    <w:rsid w:val="2C29F7C7"/>
    <w:rsid w:val="306AF004"/>
    <w:rsid w:val="30A1DE03"/>
    <w:rsid w:val="31C25C34"/>
    <w:rsid w:val="332D2833"/>
    <w:rsid w:val="332D2833"/>
    <w:rsid w:val="36B0A382"/>
    <w:rsid w:val="37D7194D"/>
    <w:rsid w:val="3816C88A"/>
    <w:rsid w:val="3B147E86"/>
    <w:rsid w:val="3B147E86"/>
    <w:rsid w:val="3C40763E"/>
    <w:rsid w:val="3C4C7A81"/>
    <w:rsid w:val="3F03361D"/>
    <w:rsid w:val="3F03361D"/>
    <w:rsid w:val="3F0402D2"/>
    <w:rsid w:val="42300F70"/>
    <w:rsid w:val="426E2230"/>
    <w:rsid w:val="47FE6AC5"/>
    <w:rsid w:val="494D808D"/>
    <w:rsid w:val="494D808D"/>
    <w:rsid w:val="49AD6693"/>
    <w:rsid w:val="4AE05327"/>
    <w:rsid w:val="4B2CABCC"/>
    <w:rsid w:val="4D00F7C3"/>
    <w:rsid w:val="4E85D3E2"/>
    <w:rsid w:val="509E23FA"/>
    <w:rsid w:val="50B3D1F6"/>
    <w:rsid w:val="5198E896"/>
    <w:rsid w:val="51D1E75E"/>
    <w:rsid w:val="53A8426B"/>
    <w:rsid w:val="572F9300"/>
    <w:rsid w:val="595DEFDE"/>
    <w:rsid w:val="5BCB1D63"/>
    <w:rsid w:val="5BCB1D63"/>
    <w:rsid w:val="5D340EE3"/>
    <w:rsid w:val="5ED7ED9F"/>
    <w:rsid w:val="5ED7ED9F"/>
    <w:rsid w:val="5F6C7757"/>
    <w:rsid w:val="607361C9"/>
    <w:rsid w:val="6127449A"/>
    <w:rsid w:val="6213ACBE"/>
    <w:rsid w:val="6657886B"/>
    <w:rsid w:val="66E55E13"/>
    <w:rsid w:val="696FAF41"/>
    <w:rsid w:val="6998C164"/>
    <w:rsid w:val="6BCBDB9E"/>
    <w:rsid w:val="6DA3C426"/>
    <w:rsid w:val="6DA91A03"/>
    <w:rsid w:val="6DD0A60E"/>
    <w:rsid w:val="729CBC24"/>
    <w:rsid w:val="72F07AC9"/>
    <w:rsid w:val="73304B3A"/>
    <w:rsid w:val="73304B3A"/>
    <w:rsid w:val="76CEB5E8"/>
    <w:rsid w:val="77BC4B28"/>
    <w:rsid w:val="785B9A43"/>
    <w:rsid w:val="78617F2E"/>
    <w:rsid w:val="7D58598D"/>
    <w:rsid w:val="7E46727D"/>
    <w:rsid w:val="7FDA9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86EF568"/>
  <w15:chartTrackingRefBased/>
  <w15:docId w15:val="{14443D67-0403-4A52-9BDB-D4AA143F93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link w:val="Ttulo2C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uiPriority w:val="39"/>
    <w:rsid w:val="00CE1233"/>
    <w:pPr>
      <w:framePr w:wrap="notBeside" w:hAnchor="text" w:vAnchor="text" w:y="1"/>
      <w:spacing w:before="120" w:after="120"/>
      <w:jc w:val="left"/>
    </w:pPr>
    <w:rPr>
      <w:rFonts w:ascii="Times New Roman" w:hAnsi="Times New Roman"/>
      <w:b/>
      <w:bCs/>
      <w:caps/>
      <w:szCs w:val="22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  <w:lang w:val="es-ES"/>
    </w:rPr>
  </w:style>
  <w:style w:type="paragraph" w:styleId="ADR1" w:customStyle="1">
    <w:name w:val="ADR1"/>
    <w:basedOn w:val="Normal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pPr>
      <w:pBdr>
        <w:bottom w:val="single" w:color="auto" w:sz="6" w:space="1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color="auto" w:sz="6" w:space="1"/>
      </w:pBdr>
      <w:jc w:val="center"/>
    </w:pPr>
    <w:rPr>
      <w:vanish/>
      <w:sz w:val="16"/>
      <w:szCs w:val="16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DC2">
    <w:name w:val="toc 2"/>
    <w:basedOn w:val="Normal"/>
    <w:next w:val="Normal"/>
    <w:autoRedefine/>
    <w:uiPriority w:val="39"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uiPriority w:val="39"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styleId="Prra1" w:customStyle="1">
    <w:name w:val="Párra. 1"/>
    <w:basedOn w:val="Normal"/>
    <w:next w:val="Normal"/>
    <w:pPr>
      <w:ind w:left="425" w:hanging="425"/>
    </w:pPr>
    <w:rPr>
      <w:b/>
      <w:i/>
    </w:rPr>
  </w:style>
  <w:style w:type="paragraph" w:styleId="Prra2" w:customStyle="1">
    <w:name w:val="Párra. 2"/>
    <w:basedOn w:val="Normal"/>
    <w:next w:val="Normal"/>
    <w:pPr>
      <w:ind w:left="850" w:hanging="425"/>
    </w:pPr>
    <w:rPr>
      <w:b/>
    </w:rPr>
  </w:style>
  <w:style w:type="paragraph" w:styleId="Prra4" w:customStyle="1">
    <w:name w:val="Párra. 4"/>
    <w:basedOn w:val="Prra2"/>
    <w:next w:val="Normal"/>
    <w:pPr>
      <w:ind w:left="1701"/>
    </w:pPr>
    <w:rPr>
      <w:b w:val="0"/>
    </w:rPr>
  </w:style>
  <w:style w:type="paragraph" w:styleId="Prra3" w:customStyle="1">
    <w:name w:val="Párra. 3"/>
    <w:basedOn w:val="Prra2"/>
    <w:next w:val="Normal"/>
    <w:pPr>
      <w:ind w:left="1276"/>
    </w:pPr>
    <w:rPr>
      <w:b w:val="0"/>
      <w:i/>
    </w:rPr>
  </w:style>
  <w:style w:type="character" w:styleId="Refdenotaalpie">
    <w:name w:val="footnote reference"/>
    <w:semiHidden/>
    <w:rPr>
      <w:rFonts w:ascii="Arial MT" w:hAnsi="Arial MT"/>
      <w:sz w:val="22"/>
      <w:vertAlign w:val="superscript"/>
    </w:rPr>
  </w:style>
  <w:style w:type="paragraph" w:styleId="Lista">
    <w:name w:val="List"/>
    <w:basedOn w:val="Normal"/>
    <w:pPr>
      <w:ind w:left="425"/>
    </w:pPr>
  </w:style>
  <w:style w:type="paragraph" w:styleId="Lista2">
    <w:name w:val="List 2"/>
    <w:basedOn w:val="Normal"/>
    <w:pPr>
      <w:ind w:left="851"/>
    </w:pPr>
  </w:style>
  <w:style w:type="paragraph" w:styleId="Lista3">
    <w:name w:val="List 3"/>
    <w:basedOn w:val="Normal"/>
    <w:pPr>
      <w:ind w:left="1276"/>
    </w:pPr>
  </w:style>
  <w:style w:type="paragraph" w:styleId="Lista4">
    <w:name w:val="List 4"/>
    <w:basedOn w:val="Normal"/>
    <w:pPr>
      <w:ind w:left="1701"/>
    </w:pPr>
  </w:style>
  <w:style w:type="paragraph" w:styleId="Listaconvietas">
    <w:name w:val="List Bullet"/>
    <w:basedOn w:val="Normal"/>
    <w:autoRedefine/>
    <w:pPr>
      <w:ind w:left="425" w:hanging="425"/>
    </w:pPr>
  </w:style>
  <w:style w:type="paragraph" w:styleId="Listaconvietas2">
    <w:name w:val="List Bullet 2"/>
    <w:basedOn w:val="Normal"/>
    <w:autoRedefine/>
    <w:pPr>
      <w:ind w:left="850" w:hanging="425"/>
    </w:pPr>
  </w:style>
  <w:style w:type="paragraph" w:styleId="Listaconvietas3">
    <w:name w:val="List Bullet 3"/>
    <w:basedOn w:val="Normal"/>
    <w:autoRedefine/>
    <w:pPr>
      <w:ind w:left="1276" w:hanging="425"/>
    </w:pPr>
  </w:style>
  <w:style w:type="paragraph" w:styleId="Listaconvietas4">
    <w:name w:val="List Bullet 4"/>
    <w:basedOn w:val="Normal"/>
    <w:autoRedefine/>
    <w:pPr>
      <w:ind w:left="1701" w:hanging="425"/>
    </w:pPr>
  </w:style>
  <w:style w:type="paragraph" w:styleId="Textonotapie">
    <w:name w:val="footnote text"/>
    <w:basedOn w:val="Normal"/>
    <w:semiHidden/>
    <w:rPr>
      <w:sz w:val="18"/>
    </w:rPr>
  </w:style>
  <w:style w:type="paragraph" w:styleId="TableText" w:customStyle="1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qFormat/>
    <w:rPr>
      <w:b/>
      <w:bCs/>
    </w:rPr>
  </w:style>
  <w:style w:type="paragraph" w:styleId="Epgrafe" w:customStyle="1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styleId="TITULO4" w:customStyle="1">
    <w:name w:val="TITULO 4"/>
    <w:basedOn w:val="Normal"/>
    <w:rPr>
      <w:lang w:val="es-PE"/>
    </w:rPr>
  </w:style>
  <w:style w:type="paragraph" w:styleId="Subttulo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styleId="xl35" w:customStyle="1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547DC9"/>
    <w:pPr>
      <w:spacing w:line="240" w:lineRule="atLeast"/>
      <w:jc w:val="both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character" w:styleId="EncabezadoCar" w:customStyle="1">
    <w:name w:val="Encabezado Car"/>
    <w:link w:val="Encabezado"/>
    <w:rsid w:val="006E0C6B"/>
    <w:rPr>
      <w:rFonts w:ascii="Arial" w:hAnsi="Arial"/>
      <w:sz w:val="22"/>
      <w:lang w:val="es-ES_tradnl" w:eastAsia="es-ES"/>
    </w:rPr>
  </w:style>
  <w:style w:type="character" w:styleId="Ttulo1Car" w:customStyle="1">
    <w:name w:val="Título 1 Car"/>
    <w:link w:val="Ttulo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styleId="Ttulo2Car" w:customStyle="1">
    <w:name w:val="Título 2 Car"/>
    <w:aliases w:val="h2 Car,h21 Car,h22 Car,h23 Car,h24 Car,h25 Car,h26 Car,h27 Car,h28 Car"/>
    <w:link w:val="Ttulo2"/>
    <w:rsid w:val="00A34900"/>
    <w:rPr>
      <w:rFonts w:ascii="Arial" w:hAnsi="Arial"/>
      <w:b/>
      <w:sz w:val="26"/>
      <w:lang w:val="es-ES_tradnl" w:eastAsia="es-ES"/>
    </w:rPr>
  </w:style>
  <w:style w:type="character" w:styleId="Ttulo3Car" w:customStyle="1">
    <w:name w:val="Título 3 Car"/>
    <w:link w:val="Ttulo3"/>
    <w:rsid w:val="00A34900"/>
    <w:rPr>
      <w:rFonts w:ascii="Arial" w:hAnsi="Arial"/>
      <w:b/>
      <w:caps/>
      <w:sz w:val="22"/>
      <w:lang w:val="es-ES_tradnl" w:eastAsia="es-ES"/>
    </w:rPr>
  </w:style>
  <w:style w:type="paragraph" w:styleId="Default" w:customStyle="1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aprofesional">
    <w:name w:val="Table Professional"/>
    <w:basedOn w:val="Tablanormal"/>
    <w:rsid w:val="00184E08"/>
    <w:pPr>
      <w:spacing w:line="240" w:lineRule="atLeast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bsica3">
    <w:name w:val="Table Simple 3"/>
    <w:basedOn w:val="Tablanormal"/>
    <w:rsid w:val="00184E08"/>
    <w:pPr>
      <w:spacing w:line="240" w:lineRule="atLeast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9D5130"/>
    <w:pPr>
      <w:keepNext/>
      <w:keepLines/>
      <w:numPr>
        <w:numId w:val="0"/>
      </w:numPr>
      <w:shd w:val="clear" w:color="auto" w:fill="auto"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aps w:val="0"/>
      <w:color w:val="2E74B5" w:themeColor="accent1" w:themeShade="BF"/>
      <w:sz w:val="32"/>
      <w:szCs w:val="32"/>
      <w:lang w:val="es-PE" w:eastAsia="es-PE"/>
    </w:rPr>
  </w:style>
  <w:style w:type="paragraph" w:styleId="Prrafodelista">
    <w:name w:val="List Paragraph"/>
    <w:basedOn w:val="Normal"/>
    <w:uiPriority w:val="34"/>
    <w:qFormat/>
    <w:rsid w:val="00C31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glossaryDocument" Target="glossary/document.xml" Id="Rd70a69a0c92b4ecc" /><Relationship Type="http://schemas.openxmlformats.org/officeDocument/2006/relationships/image" Target="/media/image2.png" Id="rId1171479803" /><Relationship Type="http://schemas.openxmlformats.org/officeDocument/2006/relationships/image" Target="/media/image3.png" Id="rId32882675" /><Relationship Type="http://schemas.openxmlformats.org/officeDocument/2006/relationships/image" Target="/media/image4.png" Id="rId304576292" /><Relationship Type="http://schemas.openxmlformats.org/officeDocument/2006/relationships/image" Target="/media/image5.png" Id="rId1612380440" /><Relationship Type="http://schemas.openxmlformats.org/officeDocument/2006/relationships/image" Target="/media/image6.png" Id="rId1031738604" /><Relationship Type="http://schemas.openxmlformats.org/officeDocument/2006/relationships/image" Target="/media/image7.png" Id="rId1604074229" /><Relationship Type="http://schemas.openxmlformats.org/officeDocument/2006/relationships/image" Target="/media/image8.png" Id="rId1744933487" /><Relationship Type="http://schemas.openxmlformats.org/officeDocument/2006/relationships/image" Target="/media/image9.png" Id="rId854703196" /><Relationship Type="http://schemas.openxmlformats.org/officeDocument/2006/relationships/image" Target="/media/imagea.png" Id="rId416719685" /><Relationship Type="http://schemas.openxmlformats.org/officeDocument/2006/relationships/image" Target="/media/imageb.png" Id="rId2097655491" /><Relationship Type="http://schemas.openxmlformats.org/officeDocument/2006/relationships/image" Target="/media/imagec.png" Id="rId1319970774" /><Relationship Type="http://schemas.openxmlformats.org/officeDocument/2006/relationships/header" Target="header.xml" Id="R426aa89ad3724613" /><Relationship Type="http://schemas.openxmlformats.org/officeDocument/2006/relationships/header" Target="header2.xml" Id="R2c7c73f6eef546a7" /><Relationship Type="http://schemas.openxmlformats.org/officeDocument/2006/relationships/footer" Target="footer3.xml" Id="Ra24f8776712d474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3be53-0395-4421-9338-db60ecb4b83e}"/>
      </w:docPartPr>
      <w:docPartBody>
        <w:p xmlns:wp14="http://schemas.microsoft.com/office/word/2010/wordml" w14:paraId="0CADCD9C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4FDBCC2C2A9E4991D3E6D92080BF1D" ma:contentTypeVersion="13" ma:contentTypeDescription="Create a new document." ma:contentTypeScope="" ma:versionID="07d671db06d268fd89ec8c77eb93b840">
  <xsd:schema xmlns:xsd="http://www.w3.org/2001/XMLSchema" xmlns:xs="http://www.w3.org/2001/XMLSchema" xmlns:p="http://schemas.microsoft.com/office/2006/metadata/properties" xmlns:ns2="2160a2c5-c60e-4388-9d8c-8cfce6077867" xmlns:ns3="35ebf031-a504-45cd-aa0d-0f096058efc2" targetNamespace="http://schemas.microsoft.com/office/2006/metadata/properties" ma:root="true" ma:fieldsID="a05cedc5b108318f61e9ec528f3f34ae" ns2:_="" ns3:_="">
    <xsd:import namespace="2160a2c5-c60e-4388-9d8c-8cfce6077867"/>
    <xsd:import namespace="35ebf031-a504-45cd-aa0d-0f096058ef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0a2c5-c60e-4388-9d8c-8cfce6077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bf031-a504-45cd-aa0d-0f096058ef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5BED0-50AD-49A2-880E-FD4BC8C410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66AFD6-5D3B-42D9-9065-12BB978206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5798D9-BD36-414B-BB01-2727097314FF}"/>
</file>

<file path=customXml/itemProps4.xml><?xml version="1.0" encoding="utf-8"?>
<ds:datastoreItem xmlns:ds="http://schemas.openxmlformats.org/officeDocument/2006/customXml" ds:itemID="{FF6E5D42-3073-4CD4-8046-86F1115837B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plantilla1.dot</ap:Template>
  <ap:Application>Microsoft Word for the web</ap:Application>
  <ap:DocSecurity>0</ap:DocSecurity>
  <ap:ScaleCrop>false</ap:ScaleCrop>
  <ap:Company>M&amp;T Consulting www.mytconsulting.com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MIG-TI-2111 Definición Inicial de Requerimientos</dc:title>
  <dc:subject/>
  <dc:creator>Eric Morán Añazco</dc:creator>
  <keywords/>
  <lastModifiedBy>LN71319167 (Amao Carpio, Jorge Alexander)</lastModifiedBy>
  <revision>16</revision>
  <lastPrinted>2019-06-24T15:01:00.0000000Z</lastPrinted>
  <dcterms:created xsi:type="dcterms:W3CDTF">2021-06-21T15:48:00.0000000Z</dcterms:created>
  <dcterms:modified xsi:type="dcterms:W3CDTF">2025-11-18T06:26:17.4333391Z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0x0101004E4FDBCC2C2A9E4991D3E6D92080BF1D</vt:lpwstr>
  </property>
</Properties>
</file>